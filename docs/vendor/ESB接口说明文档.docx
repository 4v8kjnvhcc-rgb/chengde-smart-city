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812D5F" w14:textId="77777777" w:rsidR="0031778B" w:rsidRPr="00F8123B" w:rsidRDefault="0031778B" w:rsidP="0031778B">
      <w:pPr>
        <w:spacing w:beforeLines="0" w:before="0" w:line="240" w:lineRule="auto"/>
        <w:jc w:val="center"/>
        <w:rPr>
          <w:rFonts w:ascii="仿宋" w:eastAsia="仿宋" w:hAnsi="仿宋" w:cs="Times New Roman"/>
          <w:b/>
          <w:sz w:val="44"/>
          <w:szCs w:val="22"/>
        </w:rPr>
      </w:pPr>
      <w:bookmarkStart w:id="0" w:name="_Hlk214632115"/>
      <w:r w:rsidRPr="00F8123B">
        <w:rPr>
          <w:rFonts w:ascii="仿宋" w:eastAsia="仿宋" w:hAnsi="仿宋" w:cs="Times New Roman" w:hint="eastAsia"/>
          <w:b/>
          <w:sz w:val="44"/>
          <w:szCs w:val="22"/>
        </w:rPr>
        <w:t>ESB</w:t>
      </w:r>
      <w:r>
        <w:rPr>
          <w:rFonts w:ascii="仿宋" w:eastAsia="仿宋" w:hAnsi="仿宋" w:cs="Times New Roman" w:hint="eastAsia"/>
          <w:b/>
          <w:sz w:val="44"/>
          <w:szCs w:val="22"/>
        </w:rPr>
        <w:t>接口说明文档</w:t>
      </w:r>
    </w:p>
    <w:bookmarkEnd w:id="0"/>
    <w:p w14:paraId="31B692B8" w14:textId="77777777" w:rsidR="0031778B" w:rsidRPr="0031778B" w:rsidRDefault="0031778B" w:rsidP="0031778B">
      <w:pPr>
        <w:pStyle w:val="1"/>
        <w:rPr>
          <w:rFonts w:ascii="Calibri" w:hAnsi="Calibri" w:cs="Times New Roman"/>
        </w:rPr>
      </w:pPr>
      <w:r w:rsidRPr="0031778B">
        <w:rPr>
          <w:rFonts w:ascii="Calibri" w:hAnsi="Calibri" w:cs="Times New Roman" w:hint="eastAsia"/>
        </w:rPr>
        <w:t>接口说明</w:t>
      </w:r>
    </w:p>
    <w:p w14:paraId="44276466" w14:textId="52A2AF4B" w:rsidR="0031778B" w:rsidRDefault="0031778B" w:rsidP="0031778B">
      <w:pPr>
        <w:spacing w:beforeLines="0" w:before="0"/>
        <w:ind w:firstLineChars="200" w:firstLine="480"/>
        <w:rPr>
          <w:rFonts w:ascii="Calibri" w:eastAsia="宋体" w:hAnsi="Calibri" w:cs="Times New Roman"/>
          <w:color w:val="000000" w:themeColor="text1"/>
          <w:szCs w:val="28"/>
        </w:rPr>
      </w:pPr>
      <w:r>
        <w:rPr>
          <w:rFonts w:ascii="Calibri" w:eastAsia="宋体" w:hAnsi="Calibri" w:cs="Times New Roman" w:hint="eastAsia"/>
          <w:color w:val="000000" w:themeColor="text1"/>
          <w:szCs w:val="28"/>
        </w:rPr>
        <w:t>E</w:t>
      </w:r>
      <w:r>
        <w:rPr>
          <w:rFonts w:ascii="Calibri" w:eastAsia="宋体" w:hAnsi="Calibri" w:cs="Times New Roman"/>
          <w:color w:val="000000" w:themeColor="text1"/>
          <w:szCs w:val="28"/>
        </w:rPr>
        <w:t>SB</w:t>
      </w:r>
      <w:r>
        <w:rPr>
          <w:rFonts w:ascii="Calibri" w:eastAsia="宋体" w:hAnsi="Calibri" w:cs="Times New Roman" w:hint="eastAsia"/>
          <w:color w:val="000000" w:themeColor="text1"/>
          <w:szCs w:val="28"/>
        </w:rPr>
        <w:t>中预置了</w:t>
      </w:r>
      <w:r w:rsidR="00CB6538">
        <w:rPr>
          <w:rFonts w:ascii="Calibri" w:eastAsia="宋体" w:hAnsi="Calibri" w:cs="Times New Roman" w:hint="eastAsia"/>
          <w:color w:val="000000" w:themeColor="text1"/>
          <w:szCs w:val="28"/>
        </w:rPr>
        <w:t>各类</w:t>
      </w:r>
      <w:r>
        <w:rPr>
          <w:rFonts w:ascii="Calibri" w:eastAsia="宋体" w:hAnsi="Calibri" w:cs="Times New Roman" w:hint="eastAsia"/>
          <w:color w:val="000000" w:themeColor="text1"/>
          <w:szCs w:val="28"/>
        </w:rPr>
        <w:t>接口，</w:t>
      </w:r>
      <w:r w:rsidR="00CB6538">
        <w:rPr>
          <w:rFonts w:ascii="Calibri" w:eastAsia="宋体" w:hAnsi="Calibri" w:cs="Times New Roman" w:hint="eastAsia"/>
          <w:color w:val="000000" w:themeColor="text1"/>
          <w:szCs w:val="28"/>
        </w:rPr>
        <w:t>包括内部调用和外部调用接口，内部调用是在设计器开发、回写日志、查询监控等场景使用，</w:t>
      </w:r>
      <w:r>
        <w:rPr>
          <w:rFonts w:ascii="Calibri" w:eastAsia="宋体" w:hAnsi="Calibri" w:cs="Times New Roman" w:hint="eastAsia"/>
          <w:color w:val="000000" w:themeColor="text1"/>
          <w:szCs w:val="28"/>
        </w:rPr>
        <w:t>外部</w:t>
      </w:r>
      <w:r w:rsidR="00625A53">
        <w:rPr>
          <w:rFonts w:ascii="Calibri" w:eastAsia="宋体" w:hAnsi="Calibri" w:cs="Times New Roman" w:hint="eastAsia"/>
          <w:color w:val="000000" w:themeColor="text1"/>
          <w:szCs w:val="28"/>
        </w:rPr>
        <w:t>调用是在服务认证、文件传输等场景使用，外部系统</w:t>
      </w:r>
      <w:r>
        <w:rPr>
          <w:rFonts w:ascii="Calibri" w:eastAsia="宋体" w:hAnsi="Calibri" w:cs="Times New Roman" w:hint="eastAsia"/>
          <w:color w:val="000000" w:themeColor="text1"/>
          <w:szCs w:val="28"/>
        </w:rPr>
        <w:t>可通过服务地址进行调用，通过以下地址可查看接口列表，点击可查看接口详情。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1778B" w14:paraId="57E401F4" w14:textId="77777777" w:rsidTr="00DC4E88">
        <w:tc>
          <w:tcPr>
            <w:tcW w:w="8522" w:type="dxa"/>
          </w:tcPr>
          <w:p w14:paraId="364388CD" w14:textId="77777777" w:rsidR="0031778B" w:rsidRDefault="0031778B" w:rsidP="00DC4E88">
            <w:pPr>
              <w:spacing w:beforeLines="0" w:before="0"/>
              <w:rPr>
                <w:rFonts w:ascii="Calibri" w:eastAsia="宋体" w:hAnsi="Calibri" w:cs="Times New Roman"/>
                <w:color w:val="000000" w:themeColor="text1"/>
                <w:szCs w:val="28"/>
              </w:rPr>
            </w:pPr>
            <w:r w:rsidRPr="009E0952">
              <w:rPr>
                <w:rFonts w:ascii="Calibri" w:eastAsia="宋体" w:hAnsi="Calibri" w:cs="Times New Roman"/>
                <w:color w:val="000000" w:themeColor="text1"/>
                <w:szCs w:val="28"/>
              </w:rPr>
              <w:t>http://</w:t>
            </w:r>
            <w:r>
              <w:rPr>
                <w:rFonts w:ascii="Calibri" w:eastAsia="宋体" w:hAnsi="Calibri" w:cs="Times New Roman"/>
                <w:color w:val="000000" w:themeColor="text1"/>
                <w:szCs w:val="28"/>
              </w:rPr>
              <w:t>xx.xx.xx.xx</w:t>
            </w:r>
            <w:r w:rsidRPr="009E0952">
              <w:rPr>
                <w:rFonts w:ascii="Calibri" w:eastAsia="宋体" w:hAnsi="Calibri" w:cs="Times New Roman"/>
                <w:color w:val="000000" w:themeColor="text1"/>
                <w:szCs w:val="28"/>
              </w:rPr>
              <w:t>:7000/SMC/services</w:t>
            </w:r>
          </w:p>
        </w:tc>
      </w:tr>
    </w:tbl>
    <w:p w14:paraId="612BD38B" w14:textId="5F263842" w:rsidR="0031778B" w:rsidRPr="009E0952" w:rsidRDefault="003654DE" w:rsidP="0031778B">
      <w:pPr>
        <w:spacing w:beforeLines="0" w:before="0"/>
        <w:rPr>
          <w:rFonts w:ascii="Calibri" w:eastAsia="宋体" w:hAnsi="Calibri"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8493715" wp14:editId="457C10BB">
            <wp:extent cx="5274310" cy="27362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5688" w14:textId="77777777" w:rsidR="0031778B" w:rsidRDefault="0031778B" w:rsidP="0031778B">
      <w:pPr>
        <w:spacing w:before="163"/>
        <w:ind w:firstLineChars="200" w:firstLine="480"/>
      </w:pPr>
      <w:r>
        <w:rPr>
          <w:rFonts w:hint="eastAsia"/>
        </w:rPr>
        <w:t>S</w:t>
      </w:r>
      <w:r>
        <w:t>oap services</w:t>
      </w:r>
      <w:r>
        <w:rPr>
          <w:rFonts w:hint="eastAsia"/>
        </w:rPr>
        <w:t>共包括以下接口：</w:t>
      </w:r>
    </w:p>
    <w:p w14:paraId="098793D9" w14:textId="099BA20C" w:rsidR="0031778B" w:rsidRDefault="003654DE" w:rsidP="0031778B">
      <w:pPr>
        <w:spacing w:before="163"/>
      </w:pPr>
      <w:r>
        <w:rPr>
          <w:noProof/>
        </w:rPr>
        <w:drawing>
          <wp:inline distT="0" distB="0" distL="0" distR="0" wp14:anchorId="32A46381" wp14:editId="7E33BB8A">
            <wp:extent cx="5274310" cy="14998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E64" w14:textId="77777777" w:rsidR="0031778B" w:rsidRDefault="0031778B" w:rsidP="0031778B">
      <w:pPr>
        <w:spacing w:before="163"/>
        <w:ind w:firstLineChars="200" w:firstLine="480"/>
      </w:pPr>
      <w:r>
        <w:rPr>
          <w:rFonts w:hint="eastAsia"/>
        </w:rPr>
        <w:t>R</w:t>
      </w:r>
      <w:r>
        <w:t>ESTful services</w:t>
      </w:r>
      <w:r>
        <w:rPr>
          <w:rFonts w:hint="eastAsia"/>
        </w:rPr>
        <w:t>共包括以下接口：</w:t>
      </w:r>
    </w:p>
    <w:p w14:paraId="27DC2355" w14:textId="6DA35BB5" w:rsidR="0031778B" w:rsidRDefault="003654DE" w:rsidP="0031778B">
      <w:pPr>
        <w:spacing w:before="163"/>
      </w:pPr>
      <w:r>
        <w:rPr>
          <w:noProof/>
        </w:rPr>
        <w:lastRenderedPageBreak/>
        <w:drawing>
          <wp:inline distT="0" distB="0" distL="0" distR="0" wp14:anchorId="2F021854" wp14:editId="03589AB1">
            <wp:extent cx="5274310" cy="39706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F368" w14:textId="5036CB90" w:rsidR="00DC4E88" w:rsidRDefault="00DC4E88" w:rsidP="00DC4E88">
      <w:pPr>
        <w:pStyle w:val="1"/>
        <w:rPr>
          <w:rFonts w:ascii="Calibri" w:hAnsi="Calibri" w:cs="Times New Roman"/>
        </w:rPr>
      </w:pPr>
      <w:r w:rsidRPr="00DC4E88">
        <w:rPr>
          <w:rFonts w:ascii="Calibri" w:hAnsi="Calibri" w:cs="Times New Roman" w:hint="eastAsia"/>
        </w:rPr>
        <w:t>设计器相关</w:t>
      </w:r>
    </w:p>
    <w:p w14:paraId="11C05734" w14:textId="2A592685" w:rsidR="00DC4E88" w:rsidRPr="00DC4E88" w:rsidRDefault="004464AD" w:rsidP="004464AD">
      <w:pPr>
        <w:spacing w:before="163"/>
        <w:ind w:firstLineChars="200" w:firstLine="480"/>
      </w:pPr>
      <w:r>
        <w:rPr>
          <w:rFonts w:hint="eastAsia"/>
        </w:rPr>
        <w:t>设计器相关的接口是设计器在连接、开发时进行内部调用的接口。</w:t>
      </w:r>
    </w:p>
    <w:p w14:paraId="082DB15F" w14:textId="42FE7E3E" w:rsidR="00DC4E88" w:rsidRPr="00B83576" w:rsidRDefault="00DC4E88" w:rsidP="00DC4E88">
      <w:pPr>
        <w:pStyle w:val="2"/>
        <w:spacing w:before="163"/>
      </w:pPr>
      <w:r w:rsidRPr="00B83576">
        <w:t>SoakerLogin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4E88" w14:paraId="5245A64F" w14:textId="77777777" w:rsidTr="00DC4E88">
        <w:tc>
          <w:tcPr>
            <w:tcW w:w="8522" w:type="dxa"/>
          </w:tcPr>
          <w:p w14:paraId="5BFA2BE7" w14:textId="77777777" w:rsidR="00DC4E88" w:rsidRDefault="00DC4E88" w:rsidP="00DC4E88">
            <w:pPr>
              <w:spacing w:before="163"/>
            </w:pPr>
            <w:r>
              <w:t>Endpoint address: http://192.168.202.173:7000/SMC/services/SoakerLogin</w:t>
            </w:r>
          </w:p>
          <w:p w14:paraId="27732512" w14:textId="77777777" w:rsidR="00DC4E88" w:rsidRDefault="00DC4E88" w:rsidP="00DC4E88">
            <w:pPr>
              <w:spacing w:before="163"/>
            </w:pPr>
            <w:r>
              <w:t>WSDL : {http://service.smc.esb.agileai.com/}SoakerLoginService</w:t>
            </w:r>
          </w:p>
          <w:p w14:paraId="0761E973" w14:textId="77777777" w:rsidR="00DC4E88" w:rsidRDefault="00DC4E88" w:rsidP="00DC4E88">
            <w:pPr>
              <w:spacing w:before="163"/>
            </w:pPr>
            <w:r>
              <w:t>Target namespace: http://service.smc.esb.agileai.com/</w:t>
            </w:r>
          </w:p>
        </w:tc>
      </w:tr>
    </w:tbl>
    <w:p w14:paraId="550A141E" w14:textId="77777777" w:rsidR="00DC4E88" w:rsidRDefault="00DC4E88" w:rsidP="00DC4E88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SoakerLogin</w:t>
      </w:r>
    </w:p>
    <w:p w14:paraId="7EB2A08E" w14:textId="39279230" w:rsidR="00DC4E88" w:rsidRDefault="00DC4E88" w:rsidP="00DC4E88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SOAP</w:t>
      </w:r>
      <w:r>
        <w:rPr>
          <w:rFonts w:hint="eastAsia"/>
        </w:rPr>
        <w:t>服务</w:t>
      </w:r>
    </w:p>
    <w:p w14:paraId="25C669BD" w14:textId="77777777" w:rsidR="00DC4E88" w:rsidRDefault="00DC4E88" w:rsidP="00DC4E88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http://192.168.202.173:7000/SMC/services/SoakerLogin</w:t>
      </w:r>
    </w:p>
    <w:p w14:paraId="47D33EC4" w14:textId="3E200C10" w:rsidR="00DC4E88" w:rsidRDefault="00DC4E88" w:rsidP="00DC4E88">
      <w:pPr>
        <w:spacing w:before="163"/>
      </w:pPr>
      <w:r>
        <w:rPr>
          <w:rFonts w:hint="eastAsia"/>
        </w:rPr>
        <w:lastRenderedPageBreak/>
        <w:t>WSDL</w:t>
      </w:r>
      <w:r>
        <w:rPr>
          <w:rFonts w:hint="eastAsia"/>
        </w:rPr>
        <w:t>描述地址：</w:t>
      </w:r>
      <w:r>
        <w:rPr>
          <w:rFonts w:hint="eastAsia"/>
        </w:rPr>
        <w:t>http://service.smc.esb.agileai.com/SoakerLoginService</w:t>
      </w:r>
    </w:p>
    <w:p w14:paraId="0E1BCD82" w14:textId="77777777" w:rsidR="00DC4E88" w:rsidRDefault="00DC4E88" w:rsidP="00DC4E88">
      <w:pPr>
        <w:spacing w:before="163"/>
      </w:pPr>
      <w:r>
        <w:rPr>
          <w:rFonts w:hint="eastAsia"/>
        </w:rPr>
        <w:t>目标命名空间：</w:t>
      </w:r>
      <w:hyperlink r:id="rId13" w:history="1">
        <w:r w:rsidRPr="00EA1667">
          <w:rPr>
            <w:rStyle w:val="af"/>
            <w:rFonts w:hint="eastAsia"/>
          </w:rPr>
          <w:t>http://service.smc.esb.agileai.com/</w:t>
        </w:r>
      </w:hyperlink>
    </w:p>
    <w:p w14:paraId="5BA7A1B5" w14:textId="20FA24B7" w:rsidR="00DC4E88" w:rsidRPr="00B33289" w:rsidRDefault="00DC4E88" w:rsidP="00DC4E88">
      <w:pPr>
        <w:spacing w:before="163"/>
      </w:pPr>
      <w:r>
        <w:rPr>
          <w:rFonts w:hint="eastAsia"/>
        </w:rPr>
        <w:t>使用场景：</w:t>
      </w:r>
      <w:r w:rsidR="00433883">
        <w:rPr>
          <w:rFonts w:hint="eastAsia"/>
        </w:rPr>
        <w:t>通过设计器进行测试连接时</w:t>
      </w:r>
      <w:r w:rsidRPr="00B33289">
        <w:rPr>
          <w:rFonts w:hint="eastAsia"/>
        </w:rPr>
        <w:t>完成应用及用户信息的合法性校验</w:t>
      </w:r>
    </w:p>
    <w:p w14:paraId="48F38069" w14:textId="77777777" w:rsidR="00DC4E88" w:rsidRPr="007C355A" w:rsidRDefault="00DC4E88" w:rsidP="00DC4E88">
      <w:pPr>
        <w:pStyle w:val="3"/>
        <w:spacing w:before="163"/>
      </w:pPr>
      <w:r w:rsidRPr="007C355A">
        <w:rPr>
          <w:rFonts w:hint="eastAsia"/>
        </w:rPr>
        <w:t>基本信息</w:t>
      </w:r>
    </w:p>
    <w:p w14:paraId="409205F3" w14:textId="77777777" w:rsidR="00DC4E88" w:rsidRDefault="00DC4E88" w:rsidP="00DC4E88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login</w:t>
      </w:r>
    </w:p>
    <w:p w14:paraId="3CFB11E5" w14:textId="77777777" w:rsidR="00DC4E88" w:rsidRDefault="00DC4E88" w:rsidP="00DC4E88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6EA5723" w14:textId="77777777" w:rsidR="00DC4E88" w:rsidRDefault="00DC4E88" w:rsidP="00DC4E88">
      <w:pPr>
        <w:spacing w:before="163"/>
      </w:pPr>
      <w:r>
        <w:rPr>
          <w:rFonts w:hint="eastAsia"/>
        </w:rPr>
        <w:t>功能描述：完成系统登录身份验证，校验应用及用户信息的合法性。</w:t>
      </w:r>
    </w:p>
    <w:p w14:paraId="671D7E21" w14:textId="77777777" w:rsidR="00DC4E88" w:rsidRPr="007C355A" w:rsidRDefault="00DC4E88" w:rsidP="00DC4E88">
      <w:pPr>
        <w:pStyle w:val="3"/>
        <w:spacing w:before="163"/>
      </w:pPr>
      <w:r w:rsidRPr="007C355A">
        <w:rPr>
          <w:rFonts w:hint="eastAsia"/>
        </w:rPr>
        <w:t>请求说明</w:t>
      </w:r>
    </w:p>
    <w:p w14:paraId="717C9C77" w14:textId="6E7B865F" w:rsidR="00DC4E88" w:rsidRDefault="00DC4E88" w:rsidP="00DC4E88">
      <w:pPr>
        <w:spacing w:before="163"/>
        <w:ind w:left="420" w:hanging="420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48B7152" w14:textId="77777777" w:rsidR="00DC4E88" w:rsidRDefault="00DC4E88" w:rsidP="00DC4E88">
      <w:pPr>
        <w:spacing w:before="163"/>
        <w:ind w:left="420" w:hanging="420"/>
      </w:pPr>
      <w:r>
        <w:rPr>
          <w:rFonts w:hint="eastAsia"/>
        </w:rPr>
        <w:t>请求体参数（对应</w:t>
      </w:r>
      <w:r>
        <w:rPr>
          <w:rFonts w:hint="eastAsia"/>
        </w:rPr>
        <w:t>login</w:t>
      </w:r>
      <w:r>
        <w:rPr>
          <w:rFonts w:hint="eastAsia"/>
        </w:rPr>
        <w:t>对象）：</w:t>
      </w:r>
    </w:p>
    <w:p w14:paraId="04874CCE" w14:textId="383DE4F8" w:rsidR="00DC4E88" w:rsidRDefault="00DC4E88" w:rsidP="00DC4E88">
      <w:pPr>
        <w:spacing w:before="163"/>
        <w:ind w:left="420" w:hanging="420"/>
      </w:pPr>
      <w:r>
        <w:rPr>
          <w:rFonts w:hint="eastAsia"/>
        </w:rPr>
        <w:t>appId</w:t>
      </w:r>
      <w:r>
        <w:rPr>
          <w:rFonts w:hint="eastAsia"/>
        </w:rPr>
        <w:t>（可选，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 w:rsidR="00433883">
        <w:rPr>
          <w:rFonts w:hint="eastAsia"/>
        </w:rPr>
        <w:t>E</w:t>
      </w:r>
      <w:r w:rsidR="00433883">
        <w:t>SB</w:t>
      </w:r>
      <w:r w:rsidR="00433883">
        <w:rPr>
          <w:rFonts w:hint="eastAsia"/>
        </w:rPr>
        <w:t>所在</w:t>
      </w:r>
      <w:r w:rsidR="00433883">
        <w:rPr>
          <w:rFonts w:hint="eastAsia"/>
        </w:rPr>
        <w:t>I</w:t>
      </w:r>
      <w:r w:rsidR="00433883">
        <w:t>P</w:t>
      </w:r>
    </w:p>
    <w:p w14:paraId="559A3188" w14:textId="77777777" w:rsidR="00DC4E88" w:rsidRDefault="00DC4E88" w:rsidP="00DC4E88">
      <w:pPr>
        <w:spacing w:before="163"/>
        <w:ind w:left="420" w:hanging="420"/>
      </w:pPr>
      <w:r>
        <w:rPr>
          <w:rFonts w:hint="eastAsia"/>
        </w:rPr>
        <w:t>userId</w:t>
      </w:r>
      <w:r>
        <w:rPr>
          <w:rFonts w:hint="eastAsia"/>
        </w:rPr>
        <w:t>（可选，</w:t>
      </w:r>
      <w:r>
        <w:rPr>
          <w:rFonts w:hint="eastAsia"/>
        </w:rPr>
        <w:t>string</w:t>
      </w:r>
      <w:r>
        <w:rPr>
          <w:rFonts w:hint="eastAsia"/>
        </w:rPr>
        <w:t>）：登录用户的账号</w:t>
      </w:r>
    </w:p>
    <w:p w14:paraId="176B1F2D" w14:textId="77777777" w:rsidR="00DC4E88" w:rsidRDefault="00DC4E88" w:rsidP="00DC4E88">
      <w:pPr>
        <w:spacing w:before="163"/>
        <w:ind w:left="420" w:hanging="420"/>
      </w:pPr>
      <w:r>
        <w:rPr>
          <w:rFonts w:hint="eastAsia"/>
        </w:rPr>
        <w:t>userPwd</w:t>
      </w:r>
      <w:r>
        <w:rPr>
          <w:rFonts w:hint="eastAsia"/>
        </w:rPr>
        <w:t>（可选，</w:t>
      </w:r>
      <w:r>
        <w:rPr>
          <w:rFonts w:hint="eastAsia"/>
        </w:rPr>
        <w:t>string</w:t>
      </w:r>
      <w:r>
        <w:rPr>
          <w:rFonts w:hint="eastAsia"/>
        </w:rPr>
        <w:t>）：登录用户的密码</w:t>
      </w:r>
    </w:p>
    <w:p w14:paraId="0397C2FD" w14:textId="77777777" w:rsidR="00DC4E88" w:rsidRPr="007C355A" w:rsidRDefault="00DC4E88" w:rsidP="00DC4E88">
      <w:pPr>
        <w:pStyle w:val="3"/>
        <w:spacing w:before="163"/>
      </w:pPr>
      <w:r w:rsidRPr="007C355A">
        <w:rPr>
          <w:rFonts w:hint="eastAsia"/>
        </w:rPr>
        <w:t>响应说明</w:t>
      </w:r>
    </w:p>
    <w:p w14:paraId="70201BE1" w14:textId="13DECC12" w:rsidR="00DC4E88" w:rsidRDefault="00DC4E88" w:rsidP="00DC4E88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ADA7AE1" w14:textId="77777777" w:rsidR="00DC4E88" w:rsidRDefault="00DC4E88" w:rsidP="00DC4E88">
      <w:pPr>
        <w:spacing w:before="163"/>
      </w:pPr>
      <w:r>
        <w:rPr>
          <w:rFonts w:hint="eastAsia"/>
        </w:rPr>
        <w:t>响应参数：</w:t>
      </w:r>
    </w:p>
    <w:p w14:paraId="0782B5AA" w14:textId="06338405" w:rsidR="00DC4E88" w:rsidRDefault="00DC4E88" w:rsidP="00DC4E88">
      <w:pPr>
        <w:spacing w:before="163"/>
      </w:pPr>
      <w:r>
        <w:rPr>
          <w:rFonts w:hint="eastAsia"/>
        </w:rPr>
        <w:t>return</w:t>
      </w:r>
      <w:r>
        <w:rPr>
          <w:rFonts w:hint="eastAsia"/>
        </w:rPr>
        <w:t>（必填，</w:t>
      </w:r>
      <w:r>
        <w:rPr>
          <w:rFonts w:hint="eastAsia"/>
        </w:rPr>
        <w:t>boolean</w:t>
      </w:r>
      <w:r>
        <w:rPr>
          <w:rFonts w:hint="eastAsia"/>
        </w:rPr>
        <w:t>）：登录验证结果标识（</w:t>
      </w:r>
      <w:r>
        <w:rPr>
          <w:rFonts w:hint="eastAsia"/>
        </w:rPr>
        <w:t>true</w:t>
      </w:r>
      <w:r>
        <w:rPr>
          <w:rFonts w:hint="eastAsia"/>
        </w:rPr>
        <w:t>表示登录成功，</w:t>
      </w:r>
      <w:r>
        <w:rPr>
          <w:rFonts w:hint="eastAsia"/>
        </w:rPr>
        <w:t>false</w:t>
      </w:r>
      <w:r>
        <w:rPr>
          <w:rFonts w:hint="eastAsia"/>
        </w:rPr>
        <w:t>表示登录失败）</w:t>
      </w:r>
    </w:p>
    <w:p w14:paraId="7E04F433" w14:textId="3985CCC5" w:rsidR="00DC4E88" w:rsidRPr="000C187F" w:rsidRDefault="00DC4E88" w:rsidP="00D77F66">
      <w:pPr>
        <w:pStyle w:val="2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/>
        </w:rPr>
        <w:lastRenderedPageBreak/>
        <w:t>SoakerManage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4E88" w14:paraId="543910D9" w14:textId="77777777" w:rsidTr="00DC4E88">
        <w:tc>
          <w:tcPr>
            <w:tcW w:w="8522" w:type="dxa"/>
          </w:tcPr>
          <w:p w14:paraId="1F194B94" w14:textId="77777777" w:rsidR="00DC4E88" w:rsidRDefault="00DC4E88" w:rsidP="00D77F66">
            <w:pPr>
              <w:spacing w:before="163"/>
            </w:pPr>
            <w:r>
              <w:t>Endpoint address: http://192.168.202.173:7000/SMC/services/SoakerManage</w:t>
            </w:r>
          </w:p>
          <w:p w14:paraId="28753AC5" w14:textId="77777777" w:rsidR="00DC4E88" w:rsidRDefault="00DC4E88" w:rsidP="00D77F66">
            <w:pPr>
              <w:spacing w:before="163"/>
            </w:pPr>
            <w:r>
              <w:t>WSDL : {http://service.smc.esb.agileai.com/}SoakerManageService</w:t>
            </w:r>
          </w:p>
          <w:p w14:paraId="345C4E6A" w14:textId="77777777" w:rsidR="00DC4E88" w:rsidRDefault="00DC4E88" w:rsidP="00D77F66">
            <w:pPr>
              <w:spacing w:before="163"/>
            </w:pPr>
            <w:r>
              <w:t>Target namespace: http://service.smc.esb.agileai.com/</w:t>
            </w:r>
          </w:p>
        </w:tc>
      </w:tr>
    </w:tbl>
    <w:p w14:paraId="2C483498" w14:textId="77777777" w:rsidR="00DC4E88" w:rsidRDefault="00DC4E88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SoakerManage</w:t>
      </w:r>
    </w:p>
    <w:p w14:paraId="691663F0" w14:textId="015C7A07" w:rsidR="00DC4E88" w:rsidRDefault="00DC4E88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SOAP</w:t>
      </w:r>
      <w:r>
        <w:rPr>
          <w:rFonts w:hint="eastAsia"/>
        </w:rPr>
        <w:t>服务</w:t>
      </w:r>
    </w:p>
    <w:p w14:paraId="1B04DB49" w14:textId="77777777" w:rsidR="00DC4E88" w:rsidRDefault="00DC4E88" w:rsidP="00D77F66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http://192.168.202.173:7000/SMC/services/SoakerManage</w:t>
      </w:r>
    </w:p>
    <w:p w14:paraId="245D44FB" w14:textId="53C21996" w:rsidR="00DC4E88" w:rsidRDefault="00DC4E88" w:rsidP="00D77F66">
      <w:pPr>
        <w:spacing w:before="163"/>
      </w:pPr>
      <w:r>
        <w:rPr>
          <w:rFonts w:hint="eastAsia"/>
        </w:rPr>
        <w:t>WSDL</w:t>
      </w:r>
      <w:r>
        <w:rPr>
          <w:rFonts w:hint="eastAsia"/>
        </w:rPr>
        <w:t>描述地址：</w:t>
      </w:r>
      <w:r>
        <w:rPr>
          <w:rFonts w:hint="eastAsia"/>
        </w:rPr>
        <w:t>http://service.smc.esb.agileai.com/SoakerManageService</w:t>
      </w:r>
    </w:p>
    <w:p w14:paraId="292C1346" w14:textId="77777777" w:rsidR="00DC4E88" w:rsidRDefault="00DC4E88" w:rsidP="00D77F66">
      <w:pPr>
        <w:spacing w:before="163"/>
        <w:rPr>
          <w:rStyle w:val="af"/>
        </w:rPr>
      </w:pPr>
      <w:r>
        <w:rPr>
          <w:rFonts w:hint="eastAsia"/>
        </w:rPr>
        <w:t>目标命名空间：</w:t>
      </w:r>
      <w:hyperlink r:id="rId14" w:history="1">
        <w:r w:rsidRPr="00C2348C">
          <w:rPr>
            <w:rStyle w:val="af"/>
            <w:rFonts w:hint="eastAsia"/>
          </w:rPr>
          <w:t>http://service.smc.esb.agileai.com/</w:t>
        </w:r>
      </w:hyperlink>
    </w:p>
    <w:p w14:paraId="1AEC1FDA" w14:textId="14F323CD" w:rsidR="00DC4E88" w:rsidRDefault="00DC4E88" w:rsidP="00D77F66">
      <w:pPr>
        <w:spacing w:before="163"/>
      </w:pPr>
      <w:r w:rsidRPr="00B33289">
        <w:t>使用场景：</w:t>
      </w:r>
      <w:r w:rsidR="00F45BD0">
        <w:rPr>
          <w:rFonts w:hint="eastAsia"/>
        </w:rPr>
        <w:t>在设计器开发时使用，</w:t>
      </w:r>
      <w:r w:rsidRPr="00B33289">
        <w:rPr>
          <w:rFonts w:hint="eastAsia"/>
        </w:rPr>
        <w:t>覆盖</w:t>
      </w:r>
      <w:r w:rsidR="00F45BD0">
        <w:rPr>
          <w:rFonts w:hint="eastAsia"/>
        </w:rPr>
        <w:t>工程</w:t>
      </w:r>
      <w:r w:rsidRPr="00B33289">
        <w:rPr>
          <w:rFonts w:hint="eastAsia"/>
        </w:rPr>
        <w:t>、</w:t>
      </w:r>
      <w:r w:rsidRPr="00B33289">
        <w:rPr>
          <w:rFonts w:hint="eastAsia"/>
        </w:rPr>
        <w:t>Web</w:t>
      </w:r>
      <w:r w:rsidRPr="00B33289">
        <w:rPr>
          <w:rFonts w:hint="eastAsia"/>
        </w:rPr>
        <w:t>服务、</w:t>
      </w:r>
      <w:r w:rsidR="00D031C9">
        <w:rPr>
          <w:rFonts w:hint="eastAsia"/>
        </w:rPr>
        <w:t>消息流程</w:t>
      </w:r>
      <w:r w:rsidRPr="00B33289">
        <w:rPr>
          <w:rFonts w:hint="eastAsia"/>
        </w:rPr>
        <w:t>、服务模型等模块的全生命周期管理（创建、更新、部署、查询等）</w:t>
      </w:r>
    </w:p>
    <w:p w14:paraId="6F8EA33E" w14:textId="77777777" w:rsidR="00DC4E88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管理模块</w:t>
      </w:r>
    </w:p>
    <w:p w14:paraId="4E197271" w14:textId="6C251C2E" w:rsidR="00DC4E88" w:rsidRPr="00C158F0" w:rsidRDefault="00DC4E88" w:rsidP="00D77F66">
      <w:pPr>
        <w:spacing w:before="163"/>
        <w:ind w:firstLineChars="200" w:firstLine="480"/>
      </w:pPr>
      <w:r w:rsidRPr="00C158F0">
        <w:rPr>
          <w:rFonts w:hint="eastAsia"/>
        </w:rPr>
        <w:t>用于</w:t>
      </w:r>
      <w:r w:rsidR="00433883">
        <w:rPr>
          <w:rFonts w:hint="eastAsia"/>
        </w:rPr>
        <w:t>E</w:t>
      </w:r>
      <w:r w:rsidR="00433883">
        <w:t>SB</w:t>
      </w:r>
      <w:r w:rsidR="00433883">
        <w:rPr>
          <w:rFonts w:hint="eastAsia"/>
        </w:rPr>
        <w:t>工程</w:t>
      </w:r>
      <w:r w:rsidRPr="00C158F0">
        <w:rPr>
          <w:rFonts w:hint="eastAsia"/>
        </w:rPr>
        <w:t>的创建、更新、生命周期管理及查询</w:t>
      </w:r>
      <w:r>
        <w:rPr>
          <w:rFonts w:hint="eastAsia"/>
        </w:rPr>
        <w:t>。</w:t>
      </w:r>
    </w:p>
    <w:p w14:paraId="414828B3" w14:textId="7C041F2F" w:rsidR="00DC4E88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创建</w:t>
      </w:r>
      <w:r w:rsidR="004464AD">
        <w:rPr>
          <w:rFonts w:ascii="Calibri" w:hAnsi="Calibri" w:cs="Times New Roman" w:hint="eastAsia"/>
        </w:rPr>
        <w:t>工程</w:t>
      </w:r>
    </w:p>
    <w:p w14:paraId="084E3818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3BCA94C3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createApplication</w:t>
      </w:r>
    </w:p>
    <w:p w14:paraId="65B9BE7A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21CD2CA8" w14:textId="7CEF0B03" w:rsidR="00DC4E88" w:rsidRDefault="00DC4E88" w:rsidP="00D77F66">
      <w:pPr>
        <w:spacing w:before="163"/>
      </w:pPr>
      <w:r>
        <w:rPr>
          <w:rFonts w:hint="eastAsia"/>
        </w:rPr>
        <w:t>功能描述：创建新的</w:t>
      </w:r>
      <w:r w:rsidR="004464AD">
        <w:rPr>
          <w:rFonts w:hint="eastAsia"/>
        </w:rPr>
        <w:t>工程</w:t>
      </w:r>
    </w:p>
    <w:p w14:paraId="5736F6CE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lastRenderedPageBreak/>
        <w:t>请求说明</w:t>
      </w:r>
    </w:p>
    <w:p w14:paraId="72A72B81" w14:textId="585C6E6D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34D114F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7E9DED58" w14:textId="6D053638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C55A73B" w14:textId="08C597FE" w:rsidR="00DC4E88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更新</w:t>
      </w:r>
      <w:r w:rsidR="004464AD">
        <w:rPr>
          <w:rFonts w:ascii="Calibri" w:hAnsi="Calibri" w:cs="Times New Roman" w:hint="eastAsia"/>
        </w:rPr>
        <w:t>工程</w:t>
      </w:r>
    </w:p>
    <w:p w14:paraId="6CFD59F3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4E709F1C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updateApplication</w:t>
      </w:r>
    </w:p>
    <w:p w14:paraId="5194DB4C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6ADE28D" w14:textId="35853CE0" w:rsidR="00DC4E88" w:rsidRDefault="00DC4E88" w:rsidP="00D77F66">
      <w:pPr>
        <w:spacing w:before="163"/>
      </w:pPr>
      <w:r>
        <w:rPr>
          <w:rFonts w:hint="eastAsia"/>
        </w:rPr>
        <w:t>功能描述：修改已存在的</w:t>
      </w:r>
      <w:r w:rsidR="004464AD">
        <w:rPr>
          <w:rFonts w:hint="eastAsia"/>
        </w:rPr>
        <w:t>工程</w:t>
      </w:r>
      <w:r>
        <w:rPr>
          <w:rFonts w:hint="eastAsia"/>
        </w:rPr>
        <w:t>信息</w:t>
      </w:r>
    </w:p>
    <w:p w14:paraId="67D9234C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请求说明</w:t>
      </w:r>
    </w:p>
    <w:p w14:paraId="102BFFEA" w14:textId="4E60CE3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4B2AB71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5567C8DF" w14:textId="72D3EA38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F4BFE72" w14:textId="25E024DE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删除</w:t>
      </w:r>
      <w:r w:rsidR="004464AD">
        <w:rPr>
          <w:rFonts w:ascii="Calibri" w:hAnsi="Calibri" w:cs="Times New Roman" w:hint="eastAsia"/>
        </w:rPr>
        <w:t>工程</w:t>
      </w:r>
    </w:p>
    <w:p w14:paraId="616D3AF2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367B4675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deleteApplication</w:t>
      </w:r>
    </w:p>
    <w:p w14:paraId="324AC99A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7A24DD47" w14:textId="4317732E" w:rsidR="00DC4E88" w:rsidRDefault="00DC4E88" w:rsidP="00D77F66">
      <w:pPr>
        <w:spacing w:before="163"/>
      </w:pPr>
      <w:r>
        <w:rPr>
          <w:rFonts w:hint="eastAsia"/>
        </w:rPr>
        <w:t>功能描述：删除指定的</w:t>
      </w:r>
      <w:r w:rsidR="004464AD">
        <w:rPr>
          <w:rFonts w:hint="eastAsia"/>
        </w:rPr>
        <w:t>工程</w:t>
      </w:r>
    </w:p>
    <w:p w14:paraId="7349DFCE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lastRenderedPageBreak/>
        <w:t>请求说明</w:t>
      </w:r>
    </w:p>
    <w:p w14:paraId="741BDB24" w14:textId="7BFDEE6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BC53ABB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686AECFA" w14:textId="7AA26405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56B1654" w14:textId="2090571D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启动</w:t>
      </w:r>
      <w:r w:rsidR="004464AD">
        <w:rPr>
          <w:rFonts w:ascii="Calibri" w:hAnsi="Calibri" w:cs="Times New Roman" w:hint="eastAsia"/>
        </w:rPr>
        <w:t>工程</w:t>
      </w:r>
    </w:p>
    <w:p w14:paraId="2844977E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6A7483BA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startApplication</w:t>
      </w:r>
    </w:p>
    <w:p w14:paraId="12EE774D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1637AB2" w14:textId="003F4647" w:rsidR="00DC4E88" w:rsidRDefault="00DC4E88" w:rsidP="00D77F66">
      <w:pPr>
        <w:spacing w:before="163"/>
      </w:pPr>
      <w:r>
        <w:rPr>
          <w:rFonts w:hint="eastAsia"/>
        </w:rPr>
        <w:t>功能描述：启动指定的</w:t>
      </w:r>
      <w:r w:rsidR="004464AD">
        <w:rPr>
          <w:rFonts w:hint="eastAsia"/>
        </w:rPr>
        <w:t>工程</w:t>
      </w:r>
    </w:p>
    <w:p w14:paraId="4066E192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请求说明</w:t>
      </w:r>
    </w:p>
    <w:p w14:paraId="45E86EE3" w14:textId="1677AF78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EB926A7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200CC2AB" w14:textId="08933F61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B557B9D" w14:textId="0B8CE1AB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停止</w:t>
      </w:r>
      <w:r w:rsidR="004464AD">
        <w:rPr>
          <w:rFonts w:ascii="Calibri" w:hAnsi="Calibri" w:cs="Times New Roman" w:hint="eastAsia"/>
        </w:rPr>
        <w:t>工程</w:t>
      </w:r>
    </w:p>
    <w:p w14:paraId="19742DD9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190FA265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stopApplication</w:t>
      </w:r>
    </w:p>
    <w:p w14:paraId="07D5B7E3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2CFC45F9" w14:textId="1C6136F6" w:rsidR="00DC4E88" w:rsidRDefault="00DC4E88" w:rsidP="00D77F66">
      <w:pPr>
        <w:spacing w:before="163"/>
      </w:pPr>
      <w:r>
        <w:rPr>
          <w:rFonts w:hint="eastAsia"/>
        </w:rPr>
        <w:t>功能描述：停止指定的</w:t>
      </w:r>
      <w:r w:rsidR="004464AD">
        <w:rPr>
          <w:rFonts w:hint="eastAsia"/>
        </w:rPr>
        <w:t>工程</w:t>
      </w:r>
    </w:p>
    <w:p w14:paraId="6515385F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lastRenderedPageBreak/>
        <w:t>请求说明</w:t>
      </w:r>
    </w:p>
    <w:p w14:paraId="7A208952" w14:textId="36BA04E9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4EE8C2D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5E847C5A" w14:textId="58862D0B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9664CA4" w14:textId="524560F4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部署</w:t>
      </w:r>
      <w:r w:rsidR="004464AD">
        <w:rPr>
          <w:rFonts w:ascii="Calibri" w:hAnsi="Calibri" w:cs="Times New Roman" w:hint="eastAsia"/>
        </w:rPr>
        <w:t>工程</w:t>
      </w:r>
    </w:p>
    <w:p w14:paraId="149726A4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05B22D1C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deployApplication</w:t>
      </w:r>
    </w:p>
    <w:p w14:paraId="1F79423F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9EF31C6" w14:textId="4135AD38" w:rsidR="00DC4E88" w:rsidRDefault="00DC4E88" w:rsidP="00D77F66">
      <w:pPr>
        <w:spacing w:before="163"/>
      </w:pPr>
      <w:r>
        <w:rPr>
          <w:rFonts w:hint="eastAsia"/>
        </w:rPr>
        <w:t>功能描述：将</w:t>
      </w:r>
      <w:r w:rsidR="004464AD">
        <w:rPr>
          <w:rFonts w:hint="eastAsia"/>
        </w:rPr>
        <w:t>工程</w:t>
      </w:r>
      <w:r>
        <w:rPr>
          <w:rFonts w:hint="eastAsia"/>
        </w:rPr>
        <w:t>配置部署到运行环境</w:t>
      </w:r>
    </w:p>
    <w:p w14:paraId="385525F6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请求说明</w:t>
      </w:r>
    </w:p>
    <w:p w14:paraId="359E2E93" w14:textId="434317A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89D6831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29B30DDF" w14:textId="7FEE76F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948511E" w14:textId="1596113B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卸载</w:t>
      </w:r>
      <w:r w:rsidR="004464AD">
        <w:rPr>
          <w:rFonts w:ascii="Calibri" w:hAnsi="Calibri" w:cs="Times New Roman" w:hint="eastAsia"/>
        </w:rPr>
        <w:t>工程</w:t>
      </w:r>
    </w:p>
    <w:p w14:paraId="665CD28C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12063F38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undeployApplication</w:t>
      </w:r>
    </w:p>
    <w:p w14:paraId="14B41293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B3952F7" w14:textId="13B396BB" w:rsidR="00DC4E88" w:rsidRDefault="00DC4E88" w:rsidP="00D77F66">
      <w:pPr>
        <w:spacing w:before="163"/>
      </w:pPr>
      <w:r>
        <w:rPr>
          <w:rFonts w:hint="eastAsia"/>
        </w:rPr>
        <w:t>功能描述：从运行环境中卸载指定</w:t>
      </w:r>
      <w:r w:rsidR="004464AD">
        <w:rPr>
          <w:rFonts w:hint="eastAsia"/>
        </w:rPr>
        <w:t>工程</w:t>
      </w:r>
    </w:p>
    <w:p w14:paraId="4130A519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lastRenderedPageBreak/>
        <w:t>请求说明</w:t>
      </w:r>
    </w:p>
    <w:p w14:paraId="023A81FC" w14:textId="6BAA344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78A3AC4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7CFD2EB7" w14:textId="7BA3CE3F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9583CD7" w14:textId="65D654CB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查询</w:t>
      </w:r>
      <w:r w:rsidR="004464AD">
        <w:rPr>
          <w:rFonts w:ascii="Calibri" w:hAnsi="Calibri" w:cs="Times New Roman" w:hint="eastAsia"/>
        </w:rPr>
        <w:t>工程</w:t>
      </w:r>
      <w:r w:rsidRPr="000C187F">
        <w:rPr>
          <w:rFonts w:ascii="Calibri" w:hAnsi="Calibri" w:cs="Times New Roman" w:hint="eastAsia"/>
        </w:rPr>
        <w:t>列表</w:t>
      </w:r>
    </w:p>
    <w:p w14:paraId="2922DE2C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39B1FE33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findRawApplicationList</w:t>
      </w:r>
    </w:p>
    <w:p w14:paraId="7C71B78D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19B91F0" w14:textId="43EF4AF5" w:rsidR="00DC4E88" w:rsidRDefault="00DC4E88" w:rsidP="00D77F66">
      <w:pPr>
        <w:spacing w:before="163"/>
      </w:pPr>
      <w:r>
        <w:rPr>
          <w:rFonts w:hint="eastAsia"/>
        </w:rPr>
        <w:t>功能描述：查询系统中已存在的</w:t>
      </w:r>
      <w:r w:rsidR="004464AD">
        <w:rPr>
          <w:rFonts w:hint="eastAsia"/>
        </w:rPr>
        <w:t>工程</w:t>
      </w:r>
      <w:r>
        <w:rPr>
          <w:rFonts w:hint="eastAsia"/>
        </w:rPr>
        <w:t>列表</w:t>
      </w:r>
    </w:p>
    <w:p w14:paraId="383A6573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请求说明</w:t>
      </w:r>
    </w:p>
    <w:p w14:paraId="3352CEA3" w14:textId="4E1B6C66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BC5673B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7F161261" w14:textId="0D1A654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AFBD445" w14:textId="3CE99F4F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查询</w:t>
      </w:r>
      <w:r w:rsidR="004464AD">
        <w:rPr>
          <w:rFonts w:ascii="Calibri" w:hAnsi="Calibri" w:cs="Times New Roman" w:hint="eastAsia"/>
        </w:rPr>
        <w:t>工程</w:t>
      </w:r>
      <w:r w:rsidRPr="000C187F">
        <w:rPr>
          <w:rFonts w:ascii="Calibri" w:hAnsi="Calibri" w:cs="Times New Roman" w:hint="eastAsia"/>
        </w:rPr>
        <w:t>详情</w:t>
      </w:r>
    </w:p>
    <w:p w14:paraId="7A0B1E33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17928124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findRawApplication</w:t>
      </w:r>
    </w:p>
    <w:p w14:paraId="6A710A3B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DA27691" w14:textId="0B1311EE" w:rsidR="00DC4E88" w:rsidRDefault="00DC4E88" w:rsidP="00D77F66">
      <w:pPr>
        <w:spacing w:before="163"/>
      </w:pPr>
      <w:r>
        <w:rPr>
          <w:rFonts w:hint="eastAsia"/>
        </w:rPr>
        <w:t>功能描述：查询指定</w:t>
      </w:r>
      <w:r w:rsidR="004464AD">
        <w:rPr>
          <w:rFonts w:hint="eastAsia"/>
        </w:rPr>
        <w:t>工程</w:t>
      </w:r>
      <w:r>
        <w:rPr>
          <w:rFonts w:hint="eastAsia"/>
        </w:rPr>
        <w:t>的详细信息</w:t>
      </w:r>
    </w:p>
    <w:p w14:paraId="2CAB5931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lastRenderedPageBreak/>
        <w:t>请求说明</w:t>
      </w:r>
    </w:p>
    <w:p w14:paraId="44896F56" w14:textId="75A393A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F07B3A4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45838DBE" w14:textId="1F635BDC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2CAC2EF" w14:textId="2954898D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校验</w:t>
      </w:r>
      <w:r w:rsidR="004464AD">
        <w:rPr>
          <w:rFonts w:ascii="Calibri" w:hAnsi="Calibri" w:cs="Times New Roman" w:hint="eastAsia"/>
        </w:rPr>
        <w:t>工程</w:t>
      </w:r>
      <w:r w:rsidRPr="000C187F">
        <w:rPr>
          <w:rFonts w:ascii="Calibri" w:hAnsi="Calibri" w:cs="Times New Roman" w:hint="eastAsia"/>
        </w:rPr>
        <w:t>名称重复</w:t>
      </w:r>
    </w:p>
    <w:p w14:paraId="37A4FE3A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4FB9C1C7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isDuplicateApplicationName</w:t>
      </w:r>
    </w:p>
    <w:p w14:paraId="244BBD72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8AF8334" w14:textId="13DAC6BF" w:rsidR="00DC4E88" w:rsidRDefault="00DC4E88" w:rsidP="00D77F66">
      <w:pPr>
        <w:spacing w:before="163"/>
      </w:pPr>
      <w:r>
        <w:rPr>
          <w:rFonts w:hint="eastAsia"/>
        </w:rPr>
        <w:t>功能描述：检查待创建的</w:t>
      </w:r>
      <w:r w:rsidR="004464AD">
        <w:rPr>
          <w:rFonts w:hint="eastAsia"/>
        </w:rPr>
        <w:t>工程</w:t>
      </w:r>
      <w:r>
        <w:rPr>
          <w:rFonts w:hint="eastAsia"/>
        </w:rPr>
        <w:t>名称是否已存在</w:t>
      </w:r>
    </w:p>
    <w:p w14:paraId="50490BA0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请求说明</w:t>
      </w:r>
    </w:p>
    <w:p w14:paraId="1D4FD9A3" w14:textId="4B075A56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8055C13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60AA3478" w14:textId="742183FC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59EEA58" w14:textId="5C1A1774" w:rsidR="00DC4E88" w:rsidRPr="000C187F" w:rsidRDefault="00DC4E88" w:rsidP="00D77F66">
      <w:pPr>
        <w:pStyle w:val="4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获取</w:t>
      </w:r>
      <w:r w:rsidR="004464AD">
        <w:rPr>
          <w:rFonts w:ascii="Calibri" w:hAnsi="Calibri" w:cs="Times New Roman" w:hint="eastAsia"/>
        </w:rPr>
        <w:t>工程</w:t>
      </w:r>
      <w:r w:rsidRPr="000C187F">
        <w:rPr>
          <w:rFonts w:ascii="Calibri" w:hAnsi="Calibri" w:cs="Times New Roman" w:hint="eastAsia"/>
        </w:rPr>
        <w:t>信息</w:t>
      </w:r>
    </w:p>
    <w:p w14:paraId="1C912031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基本信息</w:t>
      </w:r>
    </w:p>
    <w:p w14:paraId="068CB2B3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retrieveApplication</w:t>
      </w:r>
    </w:p>
    <w:p w14:paraId="5EB027A9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26EE65CC" w14:textId="2DE8728C" w:rsidR="00DC4E88" w:rsidRDefault="00DC4E88" w:rsidP="00D77F66">
      <w:pPr>
        <w:spacing w:before="163"/>
      </w:pPr>
      <w:r>
        <w:rPr>
          <w:rFonts w:hint="eastAsia"/>
        </w:rPr>
        <w:t>功能描述：获取指定</w:t>
      </w:r>
      <w:r w:rsidR="004464AD">
        <w:rPr>
          <w:rFonts w:hint="eastAsia"/>
        </w:rPr>
        <w:t>工程</w:t>
      </w:r>
      <w:r>
        <w:rPr>
          <w:rFonts w:hint="eastAsia"/>
        </w:rPr>
        <w:t>的配置及运行信息</w:t>
      </w:r>
    </w:p>
    <w:p w14:paraId="22C41010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lastRenderedPageBreak/>
        <w:t>请求说明</w:t>
      </w:r>
    </w:p>
    <w:p w14:paraId="56A8FE31" w14:textId="497F33E9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3A2C178" w14:textId="77777777" w:rsidR="00DC4E88" w:rsidRPr="000C187F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C187F">
        <w:rPr>
          <w:rFonts w:ascii="Calibri" w:hAnsi="Calibri" w:cs="Times New Roman" w:hint="eastAsia"/>
        </w:rPr>
        <w:t>响应说明</w:t>
      </w:r>
    </w:p>
    <w:p w14:paraId="55E5029E" w14:textId="2FF73D5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9ED5C19" w14:textId="77777777" w:rsidR="004464AD" w:rsidRPr="003707E0" w:rsidRDefault="004464AD" w:rsidP="004464AD">
      <w:pPr>
        <w:pStyle w:val="3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服务模型管理模块</w:t>
      </w:r>
    </w:p>
    <w:p w14:paraId="21F3231F" w14:textId="1FCA072C" w:rsidR="004464AD" w:rsidRDefault="004464AD" w:rsidP="004464AD">
      <w:pPr>
        <w:spacing w:before="163"/>
        <w:ind w:firstLineChars="200" w:firstLine="480"/>
      </w:pPr>
      <w:r>
        <w:rPr>
          <w:rFonts w:hint="eastAsia"/>
        </w:rPr>
        <w:t>用于服务模型的分组、配置文件的生命周期管理。</w:t>
      </w:r>
    </w:p>
    <w:p w14:paraId="07970F71" w14:textId="6F5EAA2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创建服务模型</w:t>
      </w:r>
      <w:r>
        <w:rPr>
          <w:rFonts w:ascii="Calibri" w:hAnsi="Calibri" w:cs="Times New Roman" w:hint="eastAsia"/>
        </w:rPr>
        <w:t>分组</w:t>
      </w:r>
    </w:p>
    <w:p w14:paraId="493817D9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07F7C9B6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createServiceModelFolder</w:t>
      </w:r>
    </w:p>
    <w:p w14:paraId="4801F17B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D99D587" w14:textId="65945A61" w:rsidR="004464AD" w:rsidRDefault="004464AD" w:rsidP="004464AD">
      <w:pPr>
        <w:spacing w:before="163"/>
      </w:pPr>
      <w:r>
        <w:rPr>
          <w:rFonts w:hint="eastAsia"/>
        </w:rPr>
        <w:t>功能描述：创建用于分类管理服务模型的分组</w:t>
      </w:r>
    </w:p>
    <w:p w14:paraId="61A1475A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033B2117" w14:textId="36D5972C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3948B1A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14A92111" w14:textId="3B155391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3276D63" w14:textId="77A09862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更新服务模型</w:t>
      </w:r>
      <w:r>
        <w:rPr>
          <w:rFonts w:ascii="Calibri" w:hAnsi="Calibri" w:cs="Times New Roman" w:hint="eastAsia"/>
        </w:rPr>
        <w:t>分组</w:t>
      </w:r>
    </w:p>
    <w:p w14:paraId="5A9C4D13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3945B123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updateServiceModelFolder</w:t>
      </w:r>
    </w:p>
    <w:p w14:paraId="41A96062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19E3732F" w14:textId="7694AF5E" w:rsidR="004464AD" w:rsidRDefault="004464AD" w:rsidP="004464AD">
      <w:pPr>
        <w:spacing w:before="163"/>
      </w:pPr>
      <w:r>
        <w:rPr>
          <w:rFonts w:hint="eastAsia"/>
        </w:rPr>
        <w:t>功能描述：修改服务模型分组的信息</w:t>
      </w:r>
    </w:p>
    <w:p w14:paraId="45C694E9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6E4B8961" w14:textId="3C33C0AF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EB73913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76154832" w14:textId="2873DFB4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30FAE5C" w14:textId="6AFD49D1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删除服务模型</w:t>
      </w:r>
      <w:r>
        <w:rPr>
          <w:rFonts w:ascii="Calibri" w:hAnsi="Calibri" w:cs="Times New Roman" w:hint="eastAsia"/>
        </w:rPr>
        <w:t>分组</w:t>
      </w:r>
    </w:p>
    <w:p w14:paraId="1BA0D07F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036B6026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deleteServiceModelFolder</w:t>
      </w:r>
    </w:p>
    <w:p w14:paraId="49543445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E662A2F" w14:textId="010D2D80" w:rsidR="004464AD" w:rsidRDefault="004464AD" w:rsidP="004464AD">
      <w:pPr>
        <w:spacing w:before="163"/>
      </w:pPr>
      <w:r>
        <w:rPr>
          <w:rFonts w:hint="eastAsia"/>
        </w:rPr>
        <w:t>功能描述：删除指定的服务模型分组</w:t>
      </w:r>
    </w:p>
    <w:p w14:paraId="706D3539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289FB7FB" w14:textId="0059C5F9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F8684C5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76A0531A" w14:textId="0F0CA32C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DD394C8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创建服务模型配置</w:t>
      </w:r>
    </w:p>
    <w:p w14:paraId="58FF8B1B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5E886B77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createServiceModelProfile</w:t>
      </w:r>
    </w:p>
    <w:p w14:paraId="328F9A36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A1BC543" w14:textId="77777777" w:rsidR="004464AD" w:rsidRDefault="004464AD" w:rsidP="004464AD">
      <w:pPr>
        <w:spacing w:before="163"/>
      </w:pPr>
      <w:r>
        <w:rPr>
          <w:rFonts w:hint="eastAsia"/>
        </w:rPr>
        <w:t>功能描述：创建新的服务模型配置文件</w:t>
      </w:r>
    </w:p>
    <w:p w14:paraId="266B654C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0119D2CE" w14:textId="72DC8DEC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B8A0A84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49C22C7D" w14:textId="123D951F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AAEB0AB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更新服务模型配置</w:t>
      </w:r>
    </w:p>
    <w:p w14:paraId="7ABC8408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2D222709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updateServiceModelProfile</w:t>
      </w:r>
    </w:p>
    <w:p w14:paraId="12404F20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82843B5" w14:textId="77777777" w:rsidR="004464AD" w:rsidRDefault="004464AD" w:rsidP="004464AD">
      <w:pPr>
        <w:spacing w:before="163"/>
      </w:pPr>
      <w:r>
        <w:rPr>
          <w:rFonts w:hint="eastAsia"/>
        </w:rPr>
        <w:t>功能描述：修改已存在的服务模型配置信息</w:t>
      </w:r>
    </w:p>
    <w:p w14:paraId="4BBA62BA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486A4998" w14:textId="5F8E9203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B335FA4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4CE8DA17" w14:textId="7B846F6D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6E0EF18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删除服务模型配置</w:t>
      </w:r>
    </w:p>
    <w:p w14:paraId="6E4139F1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5758C4AA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deleteServiceModelProfile</w:t>
      </w:r>
    </w:p>
    <w:p w14:paraId="037DA02D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5769FD7" w14:textId="77777777" w:rsidR="004464AD" w:rsidRDefault="004464AD" w:rsidP="004464AD">
      <w:pPr>
        <w:spacing w:before="163"/>
      </w:pPr>
      <w:r>
        <w:rPr>
          <w:rFonts w:hint="eastAsia"/>
        </w:rPr>
        <w:t>功能描述：删除指定的服务模型配置文件</w:t>
      </w:r>
    </w:p>
    <w:p w14:paraId="32DEA524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111282A4" w14:textId="40D28C8E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E2A92F7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1254C8DA" w14:textId="6866FDF3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E782DC2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部署服务模型配置</w:t>
      </w:r>
    </w:p>
    <w:p w14:paraId="33802758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567239D4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deployServiceModelProfiles</w:t>
      </w:r>
    </w:p>
    <w:p w14:paraId="77215234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45B8D13" w14:textId="77777777" w:rsidR="004464AD" w:rsidRDefault="004464AD" w:rsidP="004464AD">
      <w:pPr>
        <w:spacing w:before="163"/>
      </w:pPr>
      <w:r>
        <w:rPr>
          <w:rFonts w:hint="eastAsia"/>
        </w:rPr>
        <w:t>功能描述：批量将服务模型配置部署到运行环境</w:t>
      </w:r>
    </w:p>
    <w:p w14:paraId="573FF93A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4C49126B" w14:textId="52292F5D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1DBAAD0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53663472" w14:textId="6A1A8825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2F6E6F6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卸载服务模型配置</w:t>
      </w:r>
    </w:p>
    <w:p w14:paraId="25073446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206D3128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undeployServiceModelProfiles</w:t>
      </w:r>
    </w:p>
    <w:p w14:paraId="18038933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AB32FCF" w14:textId="77777777" w:rsidR="004464AD" w:rsidRDefault="004464AD" w:rsidP="004464AD">
      <w:pPr>
        <w:spacing w:before="163"/>
      </w:pPr>
      <w:r>
        <w:rPr>
          <w:rFonts w:hint="eastAsia"/>
        </w:rPr>
        <w:t>功能描述：批量从运行环境中卸载服务模型配置</w:t>
      </w:r>
    </w:p>
    <w:p w14:paraId="273E0093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10A8E238" w14:textId="16E5F346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58D8D21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526C2472" w14:textId="0EB27343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564E1B2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移动服务模型配置</w:t>
      </w:r>
    </w:p>
    <w:p w14:paraId="7A333F27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1B0AC50A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moveServiceModelProfile</w:t>
      </w:r>
    </w:p>
    <w:p w14:paraId="0735CC81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5F3295C" w14:textId="527EF1D4" w:rsidR="004464AD" w:rsidRDefault="004464AD" w:rsidP="004464AD">
      <w:pPr>
        <w:spacing w:before="163"/>
      </w:pPr>
      <w:r>
        <w:rPr>
          <w:rFonts w:hint="eastAsia"/>
        </w:rPr>
        <w:t>功能描述：将服务模型配置移动到指定分组</w:t>
      </w:r>
    </w:p>
    <w:p w14:paraId="4C86869D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5FE706DB" w14:textId="6EFC98F8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9EC5873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1B0A0048" w14:textId="6B8554CE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5EE3F01" w14:textId="77777777" w:rsidR="004464AD" w:rsidRPr="003707E0" w:rsidRDefault="004464AD" w:rsidP="004464AD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校验服务模型名称重复</w:t>
      </w:r>
    </w:p>
    <w:p w14:paraId="4FF412EE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6187212E" w14:textId="77777777" w:rsidR="004464AD" w:rsidRDefault="004464AD" w:rsidP="004464A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isDuplicateServiceModelName</w:t>
      </w:r>
    </w:p>
    <w:p w14:paraId="1810D10F" w14:textId="77777777" w:rsidR="004464AD" w:rsidRDefault="004464AD" w:rsidP="004464A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830DCC7" w14:textId="77777777" w:rsidR="004464AD" w:rsidRDefault="004464AD" w:rsidP="004464AD">
      <w:pPr>
        <w:spacing w:before="163"/>
      </w:pPr>
      <w:r>
        <w:rPr>
          <w:rFonts w:hint="eastAsia"/>
        </w:rPr>
        <w:t>功能描述：检查待创建的服务模型名称是否已存在</w:t>
      </w:r>
    </w:p>
    <w:p w14:paraId="65929E33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44CBF78C" w14:textId="2481E0A7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01024B0" w14:textId="77777777" w:rsidR="004464AD" w:rsidRPr="003707E0" w:rsidRDefault="004464AD" w:rsidP="004464AD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665C5558" w14:textId="25942CF4" w:rsidR="004464AD" w:rsidRDefault="004464AD" w:rsidP="004464A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4CD3168" w14:textId="77777777" w:rsidR="00DC4E88" w:rsidRPr="00C158F0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服务管理模块</w:t>
      </w:r>
    </w:p>
    <w:p w14:paraId="2EED5B91" w14:textId="537E2E20" w:rsidR="00DC4E88" w:rsidRDefault="00DC4E88" w:rsidP="00D77F66">
      <w:pPr>
        <w:spacing w:before="163"/>
        <w:ind w:firstLineChars="200" w:firstLine="480"/>
      </w:pPr>
      <w:r>
        <w:rPr>
          <w:rFonts w:hint="eastAsia"/>
        </w:rPr>
        <w:t>用于</w:t>
      </w:r>
      <w:r>
        <w:rPr>
          <w:rFonts w:hint="eastAsia"/>
        </w:rPr>
        <w:t>Web</w:t>
      </w:r>
      <w:r>
        <w:rPr>
          <w:rFonts w:hint="eastAsia"/>
        </w:rPr>
        <w:t>服务的</w:t>
      </w:r>
      <w:r w:rsidR="004464AD">
        <w:rPr>
          <w:rFonts w:hint="eastAsia"/>
        </w:rPr>
        <w:t>分组</w:t>
      </w:r>
      <w:r>
        <w:rPr>
          <w:rFonts w:hint="eastAsia"/>
        </w:rPr>
        <w:t>、配置文件的生命周期管理。</w:t>
      </w:r>
    </w:p>
    <w:p w14:paraId="62DE9C05" w14:textId="1796F85B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创建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</w:t>
      </w:r>
      <w:r w:rsidR="004464AD">
        <w:rPr>
          <w:rFonts w:ascii="Calibri" w:hAnsi="Calibri" w:cs="Times New Roman" w:hint="eastAsia"/>
        </w:rPr>
        <w:t>分组</w:t>
      </w:r>
    </w:p>
    <w:p w14:paraId="11145D90" w14:textId="67ABE8D1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基本信息</w:t>
      </w:r>
    </w:p>
    <w:p w14:paraId="55560672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createWebServiceFolder</w:t>
      </w:r>
    </w:p>
    <w:p w14:paraId="604238E6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78DC890" w14:textId="47973C63" w:rsidR="00DC4E88" w:rsidRDefault="00DC4E88" w:rsidP="00D77F66">
      <w:pPr>
        <w:spacing w:before="163"/>
      </w:pPr>
      <w:r>
        <w:rPr>
          <w:rFonts w:hint="eastAsia"/>
        </w:rPr>
        <w:t>功能描述：创建用于分类管理</w:t>
      </w:r>
      <w:r>
        <w:rPr>
          <w:rFonts w:hint="eastAsia"/>
        </w:rPr>
        <w:t>Web</w:t>
      </w:r>
      <w:r>
        <w:rPr>
          <w:rFonts w:hint="eastAsia"/>
        </w:rPr>
        <w:t>服务的</w:t>
      </w:r>
      <w:r w:rsidR="004464AD">
        <w:rPr>
          <w:rFonts w:hint="eastAsia"/>
        </w:rPr>
        <w:t>分组</w:t>
      </w:r>
    </w:p>
    <w:p w14:paraId="45542390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请求说明</w:t>
      </w:r>
    </w:p>
    <w:p w14:paraId="47E530B1" w14:textId="0FF47E9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6A136A8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lastRenderedPageBreak/>
        <w:t>响应说明</w:t>
      </w:r>
    </w:p>
    <w:p w14:paraId="31BAAC97" w14:textId="31A8BAB9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02148C3" w14:textId="027A49EE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更新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</w:t>
      </w:r>
      <w:r w:rsidR="004464AD">
        <w:rPr>
          <w:rFonts w:ascii="Calibri" w:hAnsi="Calibri" w:cs="Times New Roman" w:hint="eastAsia"/>
        </w:rPr>
        <w:t>分组</w:t>
      </w:r>
    </w:p>
    <w:p w14:paraId="47F146D1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基本信息</w:t>
      </w:r>
    </w:p>
    <w:p w14:paraId="0E36A203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updateWebServiceFolder</w:t>
      </w:r>
    </w:p>
    <w:p w14:paraId="60F1F7A6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DB67BBD" w14:textId="18698642" w:rsidR="00DC4E88" w:rsidRDefault="00DC4E88" w:rsidP="00D77F66">
      <w:pPr>
        <w:spacing w:before="163"/>
      </w:pPr>
      <w:r>
        <w:rPr>
          <w:rFonts w:hint="eastAsia"/>
        </w:rPr>
        <w:t>功能描述：修改</w:t>
      </w:r>
      <w:r>
        <w:rPr>
          <w:rFonts w:hint="eastAsia"/>
        </w:rPr>
        <w:t>Web</w:t>
      </w:r>
      <w:r>
        <w:rPr>
          <w:rFonts w:hint="eastAsia"/>
        </w:rPr>
        <w:t>服务</w:t>
      </w:r>
      <w:r w:rsidR="004464AD">
        <w:rPr>
          <w:rFonts w:hint="eastAsia"/>
        </w:rPr>
        <w:t>分组</w:t>
      </w:r>
      <w:r>
        <w:rPr>
          <w:rFonts w:hint="eastAsia"/>
        </w:rPr>
        <w:t>的信息</w:t>
      </w:r>
    </w:p>
    <w:p w14:paraId="1CB5D2BC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请求说明</w:t>
      </w:r>
    </w:p>
    <w:p w14:paraId="06623E4F" w14:textId="2350451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1D5DD60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响应说明</w:t>
      </w:r>
    </w:p>
    <w:p w14:paraId="649A9407" w14:textId="5976E575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F2CF7D5" w14:textId="38327AE6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删除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</w:t>
      </w:r>
      <w:r w:rsidR="004464AD">
        <w:rPr>
          <w:rFonts w:ascii="Calibri" w:hAnsi="Calibri" w:cs="Times New Roman" w:hint="eastAsia"/>
        </w:rPr>
        <w:t>分组</w:t>
      </w:r>
    </w:p>
    <w:p w14:paraId="4B2C54D6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基本信息</w:t>
      </w:r>
    </w:p>
    <w:p w14:paraId="7EBF60E4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deleteWebServiceFolder</w:t>
      </w:r>
    </w:p>
    <w:p w14:paraId="0EF51227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AC6174A" w14:textId="5B1FA5DA" w:rsidR="00DC4E88" w:rsidRDefault="00DC4E88" w:rsidP="00D77F66">
      <w:pPr>
        <w:spacing w:before="163"/>
      </w:pPr>
      <w:r>
        <w:rPr>
          <w:rFonts w:hint="eastAsia"/>
        </w:rPr>
        <w:t>功能描述：删除指定的</w:t>
      </w:r>
      <w:r>
        <w:rPr>
          <w:rFonts w:hint="eastAsia"/>
        </w:rPr>
        <w:t>Web</w:t>
      </w:r>
      <w:r>
        <w:rPr>
          <w:rFonts w:hint="eastAsia"/>
        </w:rPr>
        <w:t>服务</w:t>
      </w:r>
      <w:r w:rsidR="004464AD">
        <w:rPr>
          <w:rFonts w:hint="eastAsia"/>
        </w:rPr>
        <w:t>分组</w:t>
      </w:r>
    </w:p>
    <w:p w14:paraId="4C7869C5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请求说明</w:t>
      </w:r>
    </w:p>
    <w:p w14:paraId="427E7605" w14:textId="5D0D70C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FB3DF87" w14:textId="77777777" w:rsidR="00DC4E88" w:rsidRPr="00C158F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lastRenderedPageBreak/>
        <w:t>响应说明</w:t>
      </w:r>
    </w:p>
    <w:p w14:paraId="0292EAB4" w14:textId="682A798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CDDE8FF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创建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服务配置</w:t>
      </w:r>
    </w:p>
    <w:p w14:paraId="18406D15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7AA58E6D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createWebServiceProfile</w:t>
      </w:r>
    </w:p>
    <w:p w14:paraId="3C55D699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4166DBE" w14:textId="74F44FCC" w:rsidR="00DC4E88" w:rsidRDefault="00DC4E88" w:rsidP="00D77F66">
      <w:pPr>
        <w:spacing w:before="163"/>
      </w:pPr>
      <w:r>
        <w:rPr>
          <w:rFonts w:hint="eastAsia"/>
        </w:rPr>
        <w:t>功能描述：创建新的</w:t>
      </w:r>
      <w:r>
        <w:rPr>
          <w:rFonts w:hint="eastAsia"/>
        </w:rPr>
        <w:t>Web</w:t>
      </w:r>
      <w:r>
        <w:rPr>
          <w:rFonts w:hint="eastAsia"/>
        </w:rPr>
        <w:t>服务配置文件</w:t>
      </w:r>
    </w:p>
    <w:p w14:paraId="2B7CFAC6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74AD5538" w14:textId="5BA64B4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B5BD745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响应说明</w:t>
      </w:r>
    </w:p>
    <w:p w14:paraId="2D5E338E" w14:textId="15A3D5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1A9342E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部署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服务配置</w:t>
      </w:r>
    </w:p>
    <w:p w14:paraId="3343AA32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45E4FFB4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deployWebServiceProfile</w:t>
      </w:r>
    </w:p>
    <w:p w14:paraId="7D32776D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141C850A" w14:textId="5DA29046" w:rsidR="00DC4E88" w:rsidRDefault="00DC4E88" w:rsidP="00D77F66">
      <w:pPr>
        <w:spacing w:before="163"/>
      </w:pPr>
      <w:r>
        <w:rPr>
          <w:rFonts w:hint="eastAsia"/>
        </w:rPr>
        <w:t>功能描述：将</w:t>
      </w:r>
      <w:r>
        <w:rPr>
          <w:rFonts w:hint="eastAsia"/>
        </w:rPr>
        <w:t>Web</w:t>
      </w:r>
      <w:r>
        <w:rPr>
          <w:rFonts w:hint="eastAsia"/>
        </w:rPr>
        <w:t>服务配置部署到运行环境</w:t>
      </w:r>
    </w:p>
    <w:p w14:paraId="25288E73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1FEDA600" w14:textId="4085B2BC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164EC21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lastRenderedPageBreak/>
        <w:t>响应说明</w:t>
      </w:r>
    </w:p>
    <w:p w14:paraId="07C3867B" w14:textId="64269FF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FD03A01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卸载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服务配置</w:t>
      </w:r>
    </w:p>
    <w:p w14:paraId="224E19D9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29425973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undeployWebServiceProfile</w:t>
      </w:r>
    </w:p>
    <w:p w14:paraId="716E4C6B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2F769531" w14:textId="15F256F9" w:rsidR="00DC4E88" w:rsidRDefault="00DC4E88" w:rsidP="00D77F66">
      <w:pPr>
        <w:spacing w:before="163"/>
      </w:pPr>
      <w:r>
        <w:rPr>
          <w:rFonts w:hint="eastAsia"/>
        </w:rPr>
        <w:t>功能描述：从运行环境中卸载指定</w:t>
      </w:r>
      <w:r>
        <w:rPr>
          <w:rFonts w:hint="eastAsia"/>
        </w:rPr>
        <w:t>Web</w:t>
      </w:r>
      <w:r>
        <w:rPr>
          <w:rFonts w:hint="eastAsia"/>
        </w:rPr>
        <w:t>服务配置</w:t>
      </w:r>
    </w:p>
    <w:p w14:paraId="73463710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67BB5ED7" w14:textId="0CFF587D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695AE30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响应说明</w:t>
      </w:r>
    </w:p>
    <w:p w14:paraId="07482ACD" w14:textId="3AF2789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47BA7D5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删除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服务配置</w:t>
      </w:r>
    </w:p>
    <w:p w14:paraId="26E289B2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5BC93A0B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deleteWebServiceProfile</w:t>
      </w:r>
    </w:p>
    <w:p w14:paraId="51C4A3AB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7FC7B1A2" w14:textId="6F638A4C" w:rsidR="00DC4E88" w:rsidRDefault="00DC4E88" w:rsidP="00D77F66">
      <w:pPr>
        <w:spacing w:before="163"/>
      </w:pPr>
      <w:r>
        <w:rPr>
          <w:rFonts w:hint="eastAsia"/>
        </w:rPr>
        <w:t>功能描述：删除指定的</w:t>
      </w:r>
      <w:r>
        <w:rPr>
          <w:rFonts w:hint="eastAsia"/>
        </w:rPr>
        <w:t>Web</w:t>
      </w:r>
      <w:r>
        <w:rPr>
          <w:rFonts w:hint="eastAsia"/>
        </w:rPr>
        <w:t>服务配置文件</w:t>
      </w:r>
    </w:p>
    <w:p w14:paraId="2AF67DE0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4D47D51D" w14:textId="58BD85E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E3CBDBF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lastRenderedPageBreak/>
        <w:t>响应说明</w:t>
      </w:r>
    </w:p>
    <w:p w14:paraId="1B481B1C" w14:textId="79C6452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A8DA9FF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启动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</w:t>
      </w:r>
    </w:p>
    <w:p w14:paraId="37BF6897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451C313C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startWebServiceProfile</w:t>
      </w:r>
    </w:p>
    <w:p w14:paraId="6599B678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4F9F41B" w14:textId="5CDF0F57" w:rsidR="00DC4E88" w:rsidRDefault="00DC4E88" w:rsidP="00D77F66">
      <w:pPr>
        <w:spacing w:before="163"/>
      </w:pPr>
      <w:r>
        <w:rPr>
          <w:rFonts w:hint="eastAsia"/>
        </w:rPr>
        <w:t>功能描述：启动指定</w:t>
      </w:r>
      <w:r>
        <w:rPr>
          <w:rFonts w:hint="eastAsia"/>
        </w:rPr>
        <w:t>Web</w:t>
      </w:r>
      <w:r>
        <w:rPr>
          <w:rFonts w:hint="eastAsia"/>
        </w:rPr>
        <w:t>服务的运行实例</w:t>
      </w:r>
    </w:p>
    <w:p w14:paraId="141699D6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42185B0B" w14:textId="745C531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A5D47A3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响应说明</w:t>
      </w:r>
    </w:p>
    <w:p w14:paraId="479230ED" w14:textId="14EBCAE9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7734A28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停止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</w:t>
      </w:r>
    </w:p>
    <w:p w14:paraId="3CF0A16B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766D6B3F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stopWebServiceProfile</w:t>
      </w:r>
    </w:p>
    <w:p w14:paraId="5EB846DF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E83C3EF" w14:textId="4312C293" w:rsidR="00DC4E88" w:rsidRDefault="00DC4E88" w:rsidP="00D77F66">
      <w:pPr>
        <w:spacing w:before="163"/>
      </w:pPr>
      <w:r>
        <w:rPr>
          <w:rFonts w:hint="eastAsia"/>
        </w:rPr>
        <w:t>功能描述：停止指定</w:t>
      </w:r>
      <w:r>
        <w:rPr>
          <w:rFonts w:hint="eastAsia"/>
        </w:rPr>
        <w:t>Web</w:t>
      </w:r>
      <w:r>
        <w:rPr>
          <w:rFonts w:hint="eastAsia"/>
        </w:rPr>
        <w:t>服务的运行实例</w:t>
      </w:r>
    </w:p>
    <w:p w14:paraId="00008963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2FA33B1C" w14:textId="41BF4E0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64EE697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lastRenderedPageBreak/>
        <w:t>响应说明</w:t>
      </w:r>
    </w:p>
    <w:p w14:paraId="7BF11FB2" w14:textId="632241F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B079610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移动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服务配置</w:t>
      </w:r>
    </w:p>
    <w:p w14:paraId="7D14B029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1DB7189F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moveWebServiceProfile</w:t>
      </w:r>
    </w:p>
    <w:p w14:paraId="14384BAE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EBC035D" w14:textId="75D5501F" w:rsidR="00DC4E88" w:rsidRDefault="00DC4E88" w:rsidP="00D77F66">
      <w:pPr>
        <w:spacing w:before="163"/>
      </w:pPr>
      <w:r>
        <w:rPr>
          <w:rFonts w:hint="eastAsia"/>
        </w:rPr>
        <w:t>功能描述：将</w:t>
      </w:r>
      <w:r>
        <w:rPr>
          <w:rFonts w:hint="eastAsia"/>
        </w:rPr>
        <w:t>Web</w:t>
      </w:r>
      <w:r>
        <w:rPr>
          <w:rFonts w:hint="eastAsia"/>
        </w:rPr>
        <w:t>服务配置移动到指定</w:t>
      </w:r>
      <w:r w:rsidR="004464AD">
        <w:rPr>
          <w:rFonts w:hint="eastAsia"/>
        </w:rPr>
        <w:t>分组</w:t>
      </w:r>
    </w:p>
    <w:p w14:paraId="1DD9E69F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4B712173" w14:textId="136FAD6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EA4AEF2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响应说明</w:t>
      </w:r>
    </w:p>
    <w:p w14:paraId="1ED85ED8" w14:textId="3E81EEA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E42B8C0" w14:textId="77777777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校验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服务名称重复</w:t>
      </w:r>
    </w:p>
    <w:p w14:paraId="00B652BA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6D906D27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isDuplicateWebServiceName</w:t>
      </w:r>
    </w:p>
    <w:p w14:paraId="58B86B3A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5F67141" w14:textId="128757A4" w:rsidR="00DC4E88" w:rsidRDefault="00DC4E88" w:rsidP="00D77F66">
      <w:pPr>
        <w:spacing w:before="163"/>
      </w:pPr>
      <w:r>
        <w:rPr>
          <w:rFonts w:hint="eastAsia"/>
        </w:rPr>
        <w:t>功能描述：检查待创建的</w:t>
      </w:r>
      <w:r>
        <w:rPr>
          <w:rFonts w:hint="eastAsia"/>
        </w:rPr>
        <w:t>Web</w:t>
      </w:r>
      <w:r>
        <w:rPr>
          <w:rFonts w:hint="eastAsia"/>
        </w:rPr>
        <w:t>服务名称是否已存在</w:t>
      </w:r>
    </w:p>
    <w:p w14:paraId="4A6394A4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694A4319" w14:textId="6D39EA25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64FF714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lastRenderedPageBreak/>
        <w:t>响应说明</w:t>
      </w:r>
    </w:p>
    <w:p w14:paraId="24C6BA8B" w14:textId="61D876CA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D39AA08" w14:textId="4B45C2BF" w:rsidR="00DC4E88" w:rsidRPr="00C158F0" w:rsidRDefault="00DC4E88" w:rsidP="00D77F66">
      <w:pPr>
        <w:pStyle w:val="4"/>
        <w:rPr>
          <w:rFonts w:ascii="Calibri" w:hAnsi="Calibri" w:cs="Times New Roman"/>
        </w:rPr>
      </w:pPr>
      <w:r w:rsidRPr="00C158F0">
        <w:rPr>
          <w:rFonts w:ascii="Calibri" w:hAnsi="Calibri" w:cs="Times New Roman" w:hint="eastAsia"/>
        </w:rPr>
        <w:t>校验</w:t>
      </w:r>
      <w:r w:rsidRPr="00C158F0">
        <w:rPr>
          <w:rFonts w:ascii="Calibri" w:hAnsi="Calibri" w:cs="Times New Roman" w:hint="eastAsia"/>
        </w:rPr>
        <w:t>Web</w:t>
      </w:r>
      <w:r w:rsidRPr="00C158F0">
        <w:rPr>
          <w:rFonts w:ascii="Calibri" w:hAnsi="Calibri" w:cs="Times New Roman" w:hint="eastAsia"/>
        </w:rPr>
        <w:t>服务</w:t>
      </w:r>
      <w:r w:rsidR="004464AD">
        <w:rPr>
          <w:rFonts w:ascii="Calibri" w:hAnsi="Calibri" w:cs="Times New Roman" w:hint="eastAsia"/>
        </w:rPr>
        <w:t>分组</w:t>
      </w:r>
      <w:r w:rsidRPr="00C158F0">
        <w:rPr>
          <w:rFonts w:ascii="Calibri" w:hAnsi="Calibri" w:cs="Times New Roman" w:hint="eastAsia"/>
        </w:rPr>
        <w:t>名称重复</w:t>
      </w:r>
    </w:p>
    <w:p w14:paraId="583CF901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基本信息</w:t>
      </w:r>
    </w:p>
    <w:p w14:paraId="36297E32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isDuplicateWebServiceFolderName</w:t>
      </w:r>
    </w:p>
    <w:p w14:paraId="70DB0E0A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1EB69995" w14:textId="0EAB2B84" w:rsidR="00DC4E88" w:rsidRDefault="00DC4E88" w:rsidP="00D77F66">
      <w:pPr>
        <w:spacing w:before="163"/>
      </w:pPr>
      <w:r>
        <w:rPr>
          <w:rFonts w:hint="eastAsia"/>
        </w:rPr>
        <w:t>功能描述：检查待创建的</w:t>
      </w:r>
      <w:r>
        <w:rPr>
          <w:rFonts w:hint="eastAsia"/>
        </w:rPr>
        <w:t>Web</w:t>
      </w:r>
      <w:r>
        <w:rPr>
          <w:rFonts w:hint="eastAsia"/>
        </w:rPr>
        <w:t>服务</w:t>
      </w:r>
      <w:r w:rsidR="004464AD">
        <w:rPr>
          <w:rFonts w:hint="eastAsia"/>
        </w:rPr>
        <w:t>分组</w:t>
      </w:r>
      <w:r>
        <w:rPr>
          <w:rFonts w:hint="eastAsia"/>
        </w:rPr>
        <w:t>名称是否已存在</w:t>
      </w:r>
    </w:p>
    <w:p w14:paraId="5E2EBE05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请求说明</w:t>
      </w:r>
    </w:p>
    <w:p w14:paraId="423CBE4D" w14:textId="57B12DC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E241D10" w14:textId="77777777" w:rsidR="00DC4E88" w:rsidRPr="00174B4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174B40">
        <w:rPr>
          <w:rFonts w:ascii="Calibri" w:hAnsi="Calibri" w:cs="Times New Roman" w:hint="eastAsia"/>
        </w:rPr>
        <w:t>响应说明</w:t>
      </w:r>
    </w:p>
    <w:p w14:paraId="3A7BBCD0" w14:textId="43355E4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63963BD" w14:textId="462BB0E7" w:rsidR="00DC4E88" w:rsidRPr="00174B40" w:rsidRDefault="00D031C9" w:rsidP="00D77F66">
      <w:pPr>
        <w:pStyle w:val="3"/>
        <w:spacing w:before="163"/>
        <w:rPr>
          <w:rFonts w:ascii="Calibri" w:hAnsi="Calibri" w:cs="Times New Roman"/>
        </w:rPr>
      </w:pPr>
      <w:r>
        <w:rPr>
          <w:rFonts w:ascii="Calibri" w:hAnsi="Calibri" w:cs="Times New Roman" w:hint="eastAsia"/>
        </w:rPr>
        <w:t>消息流程</w:t>
      </w:r>
      <w:r w:rsidR="00DC4E88" w:rsidRPr="00174B40">
        <w:rPr>
          <w:rFonts w:ascii="Calibri" w:hAnsi="Calibri" w:cs="Times New Roman" w:hint="eastAsia"/>
        </w:rPr>
        <w:t>管理模块</w:t>
      </w:r>
    </w:p>
    <w:p w14:paraId="02B41066" w14:textId="7C6631DA" w:rsidR="00DC4E88" w:rsidRDefault="00DC4E88" w:rsidP="00D77F66">
      <w:pPr>
        <w:spacing w:before="163"/>
        <w:ind w:firstLineChars="200" w:firstLine="480"/>
      </w:pPr>
      <w:r>
        <w:rPr>
          <w:rFonts w:hint="eastAsia"/>
        </w:rPr>
        <w:t>用于</w:t>
      </w:r>
      <w:r w:rsidR="00D031C9">
        <w:rPr>
          <w:rFonts w:hint="eastAsia"/>
        </w:rPr>
        <w:t>消息流程</w:t>
      </w:r>
      <w:r>
        <w:rPr>
          <w:rFonts w:hint="eastAsia"/>
        </w:rPr>
        <w:t>的</w:t>
      </w:r>
      <w:r w:rsidR="004464AD">
        <w:rPr>
          <w:rFonts w:hint="eastAsia"/>
        </w:rPr>
        <w:t>分组</w:t>
      </w:r>
      <w:r>
        <w:rPr>
          <w:rFonts w:hint="eastAsia"/>
        </w:rPr>
        <w:t>、配置文件的生命周期管理。</w:t>
      </w:r>
    </w:p>
    <w:p w14:paraId="50E5B826" w14:textId="6C3478C4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创建</w:t>
      </w:r>
      <w:r w:rsidR="00D031C9">
        <w:rPr>
          <w:rFonts w:ascii="Calibri" w:hAnsi="Calibri" w:cs="Times New Roman" w:hint="eastAsia"/>
        </w:rPr>
        <w:t>消息流程</w:t>
      </w:r>
      <w:r w:rsidR="004464AD">
        <w:rPr>
          <w:rFonts w:ascii="Calibri" w:hAnsi="Calibri" w:cs="Times New Roman" w:hint="eastAsia"/>
        </w:rPr>
        <w:t>分组</w:t>
      </w:r>
    </w:p>
    <w:p w14:paraId="17D67243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18EA2067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createMessageFlowFolder</w:t>
      </w:r>
    </w:p>
    <w:p w14:paraId="68E9BB66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9C729CB" w14:textId="7C682DE8" w:rsidR="00DC4E88" w:rsidRDefault="00DC4E88" w:rsidP="00D77F66">
      <w:pPr>
        <w:spacing w:before="163"/>
      </w:pPr>
      <w:r>
        <w:rPr>
          <w:rFonts w:hint="eastAsia"/>
        </w:rPr>
        <w:t>功能描述：创建用于分类管理</w:t>
      </w:r>
      <w:r w:rsidR="00D031C9">
        <w:rPr>
          <w:rFonts w:hint="eastAsia"/>
        </w:rPr>
        <w:t>消息流程</w:t>
      </w:r>
      <w:r>
        <w:rPr>
          <w:rFonts w:hint="eastAsia"/>
        </w:rPr>
        <w:t>的</w:t>
      </w:r>
      <w:r w:rsidR="004464AD">
        <w:rPr>
          <w:rFonts w:hint="eastAsia"/>
        </w:rPr>
        <w:t>分组</w:t>
      </w:r>
    </w:p>
    <w:p w14:paraId="189B469C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17F09DCD" w14:textId="0FCB8EF5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D996C5C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01DF112B" w14:textId="0F3813F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09596DC" w14:textId="77777777" w:rsidR="00D031C9" w:rsidRPr="00041D63" w:rsidRDefault="00D031C9" w:rsidP="00D031C9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校验</w:t>
      </w:r>
      <w:r>
        <w:rPr>
          <w:rFonts w:ascii="Calibri" w:hAnsi="Calibri" w:cs="Times New Roman" w:hint="eastAsia"/>
        </w:rPr>
        <w:t>消息流程分组</w:t>
      </w:r>
      <w:r w:rsidRPr="00041D63">
        <w:rPr>
          <w:rFonts w:ascii="Calibri" w:hAnsi="Calibri" w:cs="Times New Roman" w:hint="eastAsia"/>
        </w:rPr>
        <w:t>名称重复</w:t>
      </w:r>
    </w:p>
    <w:p w14:paraId="15C94CEB" w14:textId="77777777" w:rsidR="00D031C9" w:rsidRPr="00041D63" w:rsidRDefault="00D031C9" w:rsidP="00D031C9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6698826D" w14:textId="77777777" w:rsidR="00D031C9" w:rsidRDefault="00D031C9" w:rsidP="00D031C9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isDuplicateMessageFlowFolderName</w:t>
      </w:r>
    </w:p>
    <w:p w14:paraId="03D06C23" w14:textId="77777777" w:rsidR="00D031C9" w:rsidRDefault="00D031C9" w:rsidP="00D031C9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DD13AB3" w14:textId="77777777" w:rsidR="00D031C9" w:rsidRDefault="00D031C9" w:rsidP="00D031C9">
      <w:pPr>
        <w:spacing w:before="163"/>
      </w:pPr>
      <w:r>
        <w:rPr>
          <w:rFonts w:hint="eastAsia"/>
        </w:rPr>
        <w:t>功能描述：检查待创建的消息流程分组名称是否已存在</w:t>
      </w:r>
    </w:p>
    <w:p w14:paraId="0EC5E9E1" w14:textId="77777777" w:rsidR="00D031C9" w:rsidRPr="00041D63" w:rsidRDefault="00D031C9" w:rsidP="00D031C9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请求说明</w:t>
      </w:r>
    </w:p>
    <w:p w14:paraId="59AA1229" w14:textId="77777777" w:rsidR="00D031C9" w:rsidRDefault="00D031C9" w:rsidP="00D031C9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C879C4A" w14:textId="77777777" w:rsidR="00D031C9" w:rsidRPr="00041D63" w:rsidRDefault="00D031C9" w:rsidP="00D031C9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2983A437" w14:textId="77777777" w:rsidR="00D031C9" w:rsidRDefault="00D031C9" w:rsidP="00D031C9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A2B9DA5" w14:textId="3A6B28D4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更新</w:t>
      </w:r>
      <w:r w:rsidR="00D031C9">
        <w:rPr>
          <w:rFonts w:ascii="Calibri" w:hAnsi="Calibri" w:cs="Times New Roman" w:hint="eastAsia"/>
        </w:rPr>
        <w:t>消息流程</w:t>
      </w:r>
      <w:r w:rsidR="004464AD">
        <w:rPr>
          <w:rFonts w:ascii="Calibri" w:hAnsi="Calibri" w:cs="Times New Roman" w:hint="eastAsia"/>
        </w:rPr>
        <w:t>分组</w:t>
      </w:r>
    </w:p>
    <w:p w14:paraId="264BBD87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42B29DD0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updateMessageFlowFolder</w:t>
      </w:r>
    </w:p>
    <w:p w14:paraId="595D1020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240741D" w14:textId="6CFD0BAB" w:rsidR="00DC4E88" w:rsidRDefault="00DC4E88" w:rsidP="00D77F66">
      <w:pPr>
        <w:spacing w:before="163"/>
      </w:pPr>
      <w:r>
        <w:rPr>
          <w:rFonts w:hint="eastAsia"/>
        </w:rPr>
        <w:t>功能描述：修改</w:t>
      </w:r>
      <w:r w:rsidR="00D031C9">
        <w:rPr>
          <w:rFonts w:hint="eastAsia"/>
        </w:rPr>
        <w:t>消息流程</w:t>
      </w:r>
      <w:r w:rsidR="004464AD">
        <w:rPr>
          <w:rFonts w:hint="eastAsia"/>
        </w:rPr>
        <w:t>分组</w:t>
      </w:r>
      <w:r>
        <w:rPr>
          <w:rFonts w:hint="eastAsia"/>
        </w:rPr>
        <w:t>的信息</w:t>
      </w:r>
    </w:p>
    <w:p w14:paraId="5DB36A3B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46FF3046" w14:textId="75629EBA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147F135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1FFD63DC" w14:textId="63704805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C3EF73A" w14:textId="490D8E99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删除</w:t>
      </w:r>
      <w:r w:rsidR="00D031C9">
        <w:rPr>
          <w:rFonts w:ascii="Calibri" w:hAnsi="Calibri" w:cs="Times New Roman" w:hint="eastAsia"/>
        </w:rPr>
        <w:t>消息流程</w:t>
      </w:r>
      <w:r w:rsidR="004464AD">
        <w:rPr>
          <w:rFonts w:ascii="Calibri" w:hAnsi="Calibri" w:cs="Times New Roman" w:hint="eastAsia"/>
        </w:rPr>
        <w:t>分组</w:t>
      </w:r>
    </w:p>
    <w:p w14:paraId="669F2B88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0355FAD8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deleteMessageFlowFolder</w:t>
      </w:r>
    </w:p>
    <w:p w14:paraId="1484DC4E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80459C7" w14:textId="1451FEBB" w:rsidR="00DC4E88" w:rsidRDefault="00DC4E88" w:rsidP="00D77F66">
      <w:pPr>
        <w:spacing w:before="163"/>
      </w:pPr>
      <w:r>
        <w:rPr>
          <w:rFonts w:hint="eastAsia"/>
        </w:rPr>
        <w:t>功能描述：删除指定的</w:t>
      </w:r>
      <w:r w:rsidR="00D031C9">
        <w:rPr>
          <w:rFonts w:hint="eastAsia"/>
        </w:rPr>
        <w:t>消息流程</w:t>
      </w:r>
      <w:r w:rsidR="004464AD">
        <w:rPr>
          <w:rFonts w:hint="eastAsia"/>
        </w:rPr>
        <w:t>分组</w:t>
      </w:r>
    </w:p>
    <w:p w14:paraId="69F4FF08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请求说明</w:t>
      </w:r>
    </w:p>
    <w:p w14:paraId="76E8CAA4" w14:textId="6587CACB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B860BA9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607A3AFE" w14:textId="257BCBED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B244B5F" w14:textId="04E4FE11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创建</w:t>
      </w:r>
      <w:r w:rsidR="00D031C9"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配置</w:t>
      </w:r>
    </w:p>
    <w:p w14:paraId="6A6C751E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5DD5F89B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createMessageFlowProfile</w:t>
      </w:r>
    </w:p>
    <w:p w14:paraId="74AF440C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2D2763A" w14:textId="1EB9AE0E" w:rsidR="00DC4E88" w:rsidRDefault="00DC4E88" w:rsidP="00D77F66">
      <w:pPr>
        <w:spacing w:before="163"/>
      </w:pPr>
      <w:r>
        <w:rPr>
          <w:rFonts w:hint="eastAsia"/>
        </w:rPr>
        <w:t>功能描述：创建新的</w:t>
      </w:r>
      <w:r w:rsidR="00D031C9">
        <w:rPr>
          <w:rFonts w:hint="eastAsia"/>
        </w:rPr>
        <w:t>消息流程</w:t>
      </w:r>
      <w:r>
        <w:rPr>
          <w:rFonts w:hint="eastAsia"/>
        </w:rPr>
        <w:t>配置文件</w:t>
      </w:r>
    </w:p>
    <w:p w14:paraId="5F0E37E8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3F8398E6" w14:textId="194B187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DF3E3D6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40787D08" w14:textId="70F57C9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BDC457F" w14:textId="77777777" w:rsidR="00D031C9" w:rsidRPr="00041D63" w:rsidRDefault="00D031C9" w:rsidP="00D031C9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校验</w:t>
      </w:r>
      <w:r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名称重复</w:t>
      </w:r>
    </w:p>
    <w:p w14:paraId="0C62EA70" w14:textId="77777777" w:rsidR="00D031C9" w:rsidRPr="00041D63" w:rsidRDefault="00D031C9" w:rsidP="00D031C9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49C8813C" w14:textId="77777777" w:rsidR="00D031C9" w:rsidRDefault="00D031C9" w:rsidP="00D031C9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isDuplicateMessageFlowName</w:t>
      </w:r>
    </w:p>
    <w:p w14:paraId="2C12BDA1" w14:textId="77777777" w:rsidR="00D031C9" w:rsidRDefault="00D031C9" w:rsidP="00D031C9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601935E" w14:textId="77777777" w:rsidR="00D031C9" w:rsidRDefault="00D031C9" w:rsidP="00D031C9">
      <w:pPr>
        <w:spacing w:before="163"/>
      </w:pPr>
      <w:r>
        <w:rPr>
          <w:rFonts w:hint="eastAsia"/>
        </w:rPr>
        <w:t>功能描述：检查待创建的消息流程名称是否已存在</w:t>
      </w:r>
    </w:p>
    <w:p w14:paraId="657F5ABB" w14:textId="77777777" w:rsidR="00D031C9" w:rsidRPr="00041D63" w:rsidRDefault="00D031C9" w:rsidP="00D031C9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请求说明</w:t>
      </w:r>
    </w:p>
    <w:p w14:paraId="61C8B31D" w14:textId="77777777" w:rsidR="00D031C9" w:rsidRDefault="00D031C9" w:rsidP="00D031C9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B8C510D" w14:textId="77777777" w:rsidR="00D031C9" w:rsidRPr="00041D63" w:rsidRDefault="00D031C9" w:rsidP="00D031C9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010E40AF" w14:textId="77777777" w:rsidR="00D031C9" w:rsidRDefault="00D031C9" w:rsidP="00D031C9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B2FB698" w14:textId="2AE46AA6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更新</w:t>
      </w:r>
      <w:r w:rsidR="00D031C9"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配置</w:t>
      </w:r>
    </w:p>
    <w:p w14:paraId="207CE6EC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72B3AF64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updateMessageFlowProfile</w:t>
      </w:r>
    </w:p>
    <w:p w14:paraId="725C905A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41AC4A7" w14:textId="72C079DE" w:rsidR="00DC4E88" w:rsidRDefault="00DC4E88" w:rsidP="00D77F66">
      <w:pPr>
        <w:spacing w:before="163"/>
      </w:pPr>
      <w:r>
        <w:rPr>
          <w:rFonts w:hint="eastAsia"/>
        </w:rPr>
        <w:t>功能描述：修改已存在的</w:t>
      </w:r>
      <w:r w:rsidR="00D031C9">
        <w:rPr>
          <w:rFonts w:hint="eastAsia"/>
        </w:rPr>
        <w:t>消息流程</w:t>
      </w:r>
      <w:r>
        <w:rPr>
          <w:rFonts w:hint="eastAsia"/>
        </w:rPr>
        <w:t>配置信息</w:t>
      </w:r>
    </w:p>
    <w:p w14:paraId="71F73386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33809B5C" w14:textId="14BAA3E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C95E615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4DA8A598" w14:textId="572D803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C764AAF" w14:textId="4F9433E1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删除</w:t>
      </w:r>
      <w:r w:rsidR="00D031C9"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配置</w:t>
      </w:r>
    </w:p>
    <w:p w14:paraId="411C0C57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6C124D9B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deleteMessageFlowProfile</w:t>
      </w:r>
    </w:p>
    <w:p w14:paraId="153811A5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2309B4CB" w14:textId="57F84787" w:rsidR="00DC4E88" w:rsidRDefault="00DC4E88" w:rsidP="00D77F66">
      <w:pPr>
        <w:spacing w:before="163"/>
      </w:pPr>
      <w:r>
        <w:rPr>
          <w:rFonts w:hint="eastAsia"/>
        </w:rPr>
        <w:t>功能描述：删除指定的</w:t>
      </w:r>
      <w:r w:rsidR="00D031C9">
        <w:rPr>
          <w:rFonts w:hint="eastAsia"/>
        </w:rPr>
        <w:t>消息流程</w:t>
      </w:r>
      <w:r>
        <w:rPr>
          <w:rFonts w:hint="eastAsia"/>
        </w:rPr>
        <w:t>配置文件</w:t>
      </w:r>
    </w:p>
    <w:p w14:paraId="46699F05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请求说明</w:t>
      </w:r>
    </w:p>
    <w:p w14:paraId="5D066366" w14:textId="079BE45F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0548EF1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06FC7D22" w14:textId="0294BAB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1906A45" w14:textId="3AFADF6F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部署</w:t>
      </w:r>
      <w:r w:rsidR="00D031C9"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配置</w:t>
      </w:r>
    </w:p>
    <w:p w14:paraId="6C4993E2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5DBB357E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deployMessageFlowProfile</w:t>
      </w:r>
    </w:p>
    <w:p w14:paraId="72000E4B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7314631" w14:textId="38076B62" w:rsidR="00DC4E88" w:rsidRDefault="00DC4E88" w:rsidP="00D77F66">
      <w:pPr>
        <w:spacing w:before="163"/>
      </w:pPr>
      <w:r>
        <w:rPr>
          <w:rFonts w:hint="eastAsia"/>
        </w:rPr>
        <w:t>功能描述：将</w:t>
      </w:r>
      <w:r w:rsidR="00D031C9">
        <w:rPr>
          <w:rFonts w:hint="eastAsia"/>
        </w:rPr>
        <w:t>消息流程</w:t>
      </w:r>
      <w:r>
        <w:rPr>
          <w:rFonts w:hint="eastAsia"/>
        </w:rPr>
        <w:t>配置部署到运行环境</w:t>
      </w:r>
    </w:p>
    <w:p w14:paraId="085E6B58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2948C285" w14:textId="1ECB229F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2D7CC46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1BC46808" w14:textId="71FBED1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6F8FBAD" w14:textId="57BF434A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卸载</w:t>
      </w:r>
      <w:r w:rsidR="00D031C9"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配置</w:t>
      </w:r>
    </w:p>
    <w:p w14:paraId="48DC23EB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405AC2D1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undeployMessageFlowProfile</w:t>
      </w:r>
    </w:p>
    <w:p w14:paraId="74F09A99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D67D525" w14:textId="19DAB653" w:rsidR="00DC4E88" w:rsidRDefault="00DC4E88" w:rsidP="00D77F66">
      <w:pPr>
        <w:spacing w:before="163"/>
      </w:pPr>
      <w:r>
        <w:rPr>
          <w:rFonts w:hint="eastAsia"/>
        </w:rPr>
        <w:t>功能描述：从运行环境中卸载指定</w:t>
      </w:r>
      <w:r w:rsidR="00D031C9">
        <w:rPr>
          <w:rFonts w:hint="eastAsia"/>
        </w:rPr>
        <w:t>消息流程</w:t>
      </w:r>
      <w:r>
        <w:rPr>
          <w:rFonts w:hint="eastAsia"/>
        </w:rPr>
        <w:t>配置</w:t>
      </w:r>
    </w:p>
    <w:p w14:paraId="2368C622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请求说明</w:t>
      </w:r>
    </w:p>
    <w:p w14:paraId="0585CA17" w14:textId="68C2F566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8E0BA9A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506378BE" w14:textId="1A4D41D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08A6C1D" w14:textId="42079BB0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启动</w:t>
      </w:r>
      <w:r w:rsidR="00D031C9">
        <w:rPr>
          <w:rFonts w:ascii="Calibri" w:hAnsi="Calibri" w:cs="Times New Roman" w:hint="eastAsia"/>
        </w:rPr>
        <w:t>消息流程</w:t>
      </w:r>
    </w:p>
    <w:p w14:paraId="29624CE2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3B2C445B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startMessageFlowProfile</w:t>
      </w:r>
    </w:p>
    <w:p w14:paraId="2C473120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23458D7" w14:textId="66A0FC72" w:rsidR="00DC4E88" w:rsidRDefault="00DC4E88" w:rsidP="00D77F66">
      <w:pPr>
        <w:spacing w:before="163"/>
      </w:pPr>
      <w:r>
        <w:rPr>
          <w:rFonts w:hint="eastAsia"/>
        </w:rPr>
        <w:t>功能描述：启动指定</w:t>
      </w:r>
      <w:r w:rsidR="00D031C9">
        <w:rPr>
          <w:rFonts w:hint="eastAsia"/>
        </w:rPr>
        <w:t>消息流程</w:t>
      </w:r>
      <w:r>
        <w:rPr>
          <w:rFonts w:hint="eastAsia"/>
        </w:rPr>
        <w:t>的运行实例</w:t>
      </w:r>
    </w:p>
    <w:p w14:paraId="6D40FD21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713BD0B3" w14:textId="20E4A62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EB6CA9A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658738EE" w14:textId="7EC640F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4E5B940" w14:textId="5971F7D1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停止</w:t>
      </w:r>
      <w:r w:rsidR="00D031C9">
        <w:rPr>
          <w:rFonts w:ascii="Calibri" w:hAnsi="Calibri" w:cs="Times New Roman" w:hint="eastAsia"/>
        </w:rPr>
        <w:t>消息流程</w:t>
      </w:r>
    </w:p>
    <w:p w14:paraId="3C00B79F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029133C5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stopMessageFlowProfile</w:t>
      </w:r>
    </w:p>
    <w:p w14:paraId="177BBA5A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0A8C181" w14:textId="32FA1602" w:rsidR="00DC4E88" w:rsidRDefault="00DC4E88" w:rsidP="00D77F66">
      <w:pPr>
        <w:spacing w:before="163"/>
      </w:pPr>
      <w:r>
        <w:rPr>
          <w:rFonts w:hint="eastAsia"/>
        </w:rPr>
        <w:t>功能描述：停止指定</w:t>
      </w:r>
      <w:r w:rsidR="00D031C9">
        <w:rPr>
          <w:rFonts w:hint="eastAsia"/>
        </w:rPr>
        <w:t>消息流程</w:t>
      </w:r>
      <w:r>
        <w:rPr>
          <w:rFonts w:hint="eastAsia"/>
        </w:rPr>
        <w:t>的运行实例</w:t>
      </w:r>
    </w:p>
    <w:p w14:paraId="65141BD2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请求说明</w:t>
      </w:r>
    </w:p>
    <w:p w14:paraId="4F7C3CB4" w14:textId="16B6282F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64EF0C3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5D773D22" w14:textId="6530434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CC77F72" w14:textId="7565DD80" w:rsidR="00DC4E88" w:rsidRPr="00041D63" w:rsidRDefault="00DC4E88" w:rsidP="00D77F66">
      <w:pPr>
        <w:pStyle w:val="4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移动</w:t>
      </w:r>
      <w:r w:rsidR="00D031C9">
        <w:rPr>
          <w:rFonts w:ascii="Calibri" w:hAnsi="Calibri" w:cs="Times New Roman" w:hint="eastAsia"/>
        </w:rPr>
        <w:t>消息流程</w:t>
      </w:r>
      <w:r w:rsidRPr="00041D63">
        <w:rPr>
          <w:rFonts w:ascii="Calibri" w:hAnsi="Calibri" w:cs="Times New Roman" w:hint="eastAsia"/>
        </w:rPr>
        <w:t>配置</w:t>
      </w:r>
    </w:p>
    <w:p w14:paraId="0C712118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基本信息</w:t>
      </w:r>
    </w:p>
    <w:p w14:paraId="6B0F3FC0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moveMessageFlowProfile</w:t>
      </w:r>
    </w:p>
    <w:p w14:paraId="430DA522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7D84D0E8" w14:textId="7EA81EF7" w:rsidR="00DC4E88" w:rsidRDefault="00DC4E88" w:rsidP="00D77F66">
      <w:pPr>
        <w:spacing w:before="163"/>
      </w:pPr>
      <w:r>
        <w:rPr>
          <w:rFonts w:hint="eastAsia"/>
        </w:rPr>
        <w:t>功能描述：将</w:t>
      </w:r>
      <w:r w:rsidR="00D031C9">
        <w:rPr>
          <w:rFonts w:hint="eastAsia"/>
        </w:rPr>
        <w:t>消息流程</w:t>
      </w:r>
      <w:r>
        <w:rPr>
          <w:rFonts w:hint="eastAsia"/>
        </w:rPr>
        <w:t>配置移动到指定</w:t>
      </w:r>
      <w:r w:rsidR="004464AD">
        <w:rPr>
          <w:rFonts w:hint="eastAsia"/>
        </w:rPr>
        <w:t>分组</w:t>
      </w:r>
    </w:p>
    <w:p w14:paraId="6B4F4007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lastRenderedPageBreak/>
        <w:t>请求说明</w:t>
      </w:r>
    </w:p>
    <w:p w14:paraId="5A582E06" w14:textId="0790E69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6901A89" w14:textId="77777777" w:rsidR="00DC4E88" w:rsidRPr="00041D63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041D63">
        <w:rPr>
          <w:rFonts w:ascii="Calibri" w:hAnsi="Calibri" w:cs="Times New Roman" w:hint="eastAsia"/>
        </w:rPr>
        <w:t>响应说明</w:t>
      </w:r>
    </w:p>
    <w:p w14:paraId="7156EA16" w14:textId="5CEAD76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34A171A" w14:textId="77777777" w:rsidR="00DC4E88" w:rsidRPr="003707E0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资源查询模块</w:t>
      </w:r>
    </w:p>
    <w:p w14:paraId="0C65083B" w14:textId="75CBCDC8" w:rsidR="00DC4E88" w:rsidRDefault="00DC4E88" w:rsidP="00D77F66">
      <w:pPr>
        <w:spacing w:before="163"/>
        <w:ind w:firstLineChars="200" w:firstLine="480"/>
      </w:pPr>
      <w:r>
        <w:rPr>
          <w:rFonts w:hint="eastAsia"/>
        </w:rPr>
        <w:t>用于系统各类资源的查询与元数据获取</w:t>
      </w:r>
      <w:r w:rsidR="00DC3CD2">
        <w:rPr>
          <w:rFonts w:hint="eastAsia"/>
        </w:rPr>
        <w:t>，在开发中配置组件使用</w:t>
      </w:r>
      <w:r>
        <w:rPr>
          <w:rFonts w:hint="eastAsia"/>
        </w:rPr>
        <w:t>。</w:t>
      </w:r>
    </w:p>
    <w:p w14:paraId="1AF9735D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查询视图列表</w:t>
      </w:r>
    </w:p>
    <w:p w14:paraId="6ECB658A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0C03462A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findViewList</w:t>
      </w:r>
    </w:p>
    <w:p w14:paraId="74A76371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49ECA01" w14:textId="77777777" w:rsidR="00DC4E88" w:rsidRDefault="00DC4E88" w:rsidP="00D77F66">
      <w:pPr>
        <w:spacing w:before="163"/>
      </w:pPr>
      <w:r>
        <w:rPr>
          <w:rFonts w:hint="eastAsia"/>
        </w:rPr>
        <w:t>功能描述：查询系统中已配置的视图列表</w:t>
      </w:r>
    </w:p>
    <w:p w14:paraId="6AB86E0A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40626221" w14:textId="7D3114B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27546A7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48245374" w14:textId="5EF5AAB8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8463B30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查询数据库列表</w:t>
      </w:r>
    </w:p>
    <w:p w14:paraId="59595B2E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540BDD22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findDatabaseList</w:t>
      </w:r>
    </w:p>
    <w:p w14:paraId="662F50FE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04312D7" w14:textId="77777777" w:rsidR="00DC4E88" w:rsidRDefault="00DC4E88" w:rsidP="00D77F66">
      <w:pPr>
        <w:spacing w:before="163"/>
      </w:pPr>
      <w:r>
        <w:rPr>
          <w:rFonts w:hint="eastAsia"/>
        </w:rPr>
        <w:t>功能描述：查询系统已关联的数据库列表</w:t>
      </w:r>
    </w:p>
    <w:p w14:paraId="68369187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1079D691" w14:textId="11A32BB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F19CB25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3B930CFA" w14:textId="3BCFC66B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6A841B8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查询数据表列表</w:t>
      </w:r>
    </w:p>
    <w:p w14:paraId="0FEE23C3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3DDEA33E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findTableList</w:t>
      </w:r>
    </w:p>
    <w:p w14:paraId="21294C3B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85E2A95" w14:textId="77777777" w:rsidR="00DC4E88" w:rsidRDefault="00DC4E88" w:rsidP="00D77F66">
      <w:pPr>
        <w:spacing w:before="163"/>
      </w:pPr>
      <w:r>
        <w:rPr>
          <w:rFonts w:hint="eastAsia"/>
        </w:rPr>
        <w:t>功能描述：查询指定数据库下的数据表列表</w:t>
      </w:r>
    </w:p>
    <w:p w14:paraId="5F9463FA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5ACC6375" w14:textId="2CFBDBA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5430B01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7809E520" w14:textId="552654E8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B3FE41A" w14:textId="490F7D0E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获取查询表</w:t>
      </w:r>
      <w:r w:rsidRPr="003707E0">
        <w:rPr>
          <w:rFonts w:ascii="Calibri" w:hAnsi="Calibri" w:cs="Times New Roman" w:hint="eastAsia"/>
        </w:rPr>
        <w:t>SQL</w:t>
      </w:r>
    </w:p>
    <w:p w14:paraId="5D1EC051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7FC4BB77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retrieveQueryTableSQL</w:t>
      </w:r>
    </w:p>
    <w:p w14:paraId="3958AE7B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1A2A6DE4" w14:textId="4BC7FDD6" w:rsidR="00DC4E88" w:rsidRDefault="00DC4E88" w:rsidP="00D77F66">
      <w:pPr>
        <w:spacing w:before="163"/>
      </w:pPr>
      <w:r>
        <w:rPr>
          <w:rFonts w:hint="eastAsia"/>
        </w:rPr>
        <w:t>功能描述：获取查询指定数据表的</w:t>
      </w:r>
      <w:r>
        <w:rPr>
          <w:rFonts w:hint="eastAsia"/>
        </w:rPr>
        <w:t>SQL</w:t>
      </w:r>
      <w:r>
        <w:rPr>
          <w:rFonts w:hint="eastAsia"/>
        </w:rPr>
        <w:t>语句模板</w:t>
      </w:r>
    </w:p>
    <w:p w14:paraId="68C6890F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2384FE5C" w14:textId="5261E09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A32C02D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080379D5" w14:textId="0FF1151D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1A45A91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获取查询字段列表</w:t>
      </w:r>
    </w:p>
    <w:p w14:paraId="5933326F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1C22AA49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retrieveQueryFieldList</w:t>
      </w:r>
    </w:p>
    <w:p w14:paraId="78EB83D0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7E2CC5D5" w14:textId="77777777" w:rsidR="00DC4E88" w:rsidRDefault="00DC4E88" w:rsidP="00D77F66">
      <w:pPr>
        <w:spacing w:before="163"/>
      </w:pPr>
      <w:r>
        <w:rPr>
          <w:rFonts w:hint="eastAsia"/>
        </w:rPr>
        <w:t>功能描述：获取指定查询对应的字段列表</w:t>
      </w:r>
    </w:p>
    <w:p w14:paraId="16AE8593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4047225B" w14:textId="26A2657F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DC514BC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4CB93BD3" w14:textId="3F1C8C15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C4D3ACA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获取数据表字段列表</w:t>
      </w:r>
    </w:p>
    <w:p w14:paraId="39D56047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49DB583D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retrieveTableFieldList</w:t>
      </w:r>
    </w:p>
    <w:p w14:paraId="7ED4EAD5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941E2F1" w14:textId="77777777" w:rsidR="00DC4E88" w:rsidRDefault="00DC4E88" w:rsidP="00D77F66">
      <w:pPr>
        <w:spacing w:before="163"/>
      </w:pPr>
      <w:r>
        <w:rPr>
          <w:rFonts w:hint="eastAsia"/>
        </w:rPr>
        <w:t>功能描述：获取指定数据表的字段元数据列表</w:t>
      </w:r>
    </w:p>
    <w:p w14:paraId="7FAC113D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071E3B43" w14:textId="4536DE64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0F31226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480C0E9A" w14:textId="64FE7738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16EEB87" w14:textId="77777777" w:rsidR="00DC3CD2" w:rsidRPr="003707E0" w:rsidRDefault="00DC3CD2" w:rsidP="00DC3CD2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查询存储过程列表</w:t>
      </w:r>
    </w:p>
    <w:p w14:paraId="074E5CF5" w14:textId="77777777" w:rsidR="00DC3CD2" w:rsidRPr="003707E0" w:rsidRDefault="00DC3CD2" w:rsidP="00DC3CD2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6450DE58" w14:textId="77777777" w:rsidR="00DC3CD2" w:rsidRDefault="00DC3CD2" w:rsidP="00DC3CD2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findProcedureList</w:t>
      </w:r>
    </w:p>
    <w:p w14:paraId="0D6ED0C8" w14:textId="77777777" w:rsidR="00DC3CD2" w:rsidRDefault="00DC3CD2" w:rsidP="00DC3CD2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F4C30F7" w14:textId="77777777" w:rsidR="00DC3CD2" w:rsidRDefault="00DC3CD2" w:rsidP="00DC3CD2">
      <w:pPr>
        <w:spacing w:before="163"/>
      </w:pPr>
      <w:r>
        <w:rPr>
          <w:rFonts w:hint="eastAsia"/>
        </w:rPr>
        <w:t>功能描述：查询指定数据库下的存储过程列表</w:t>
      </w:r>
    </w:p>
    <w:p w14:paraId="58FF694B" w14:textId="77777777" w:rsidR="00DC3CD2" w:rsidRPr="003707E0" w:rsidRDefault="00DC3CD2" w:rsidP="00DC3CD2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59773BEF" w14:textId="77777777" w:rsidR="00DC3CD2" w:rsidRDefault="00DC3CD2" w:rsidP="00DC3CD2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E4329EC" w14:textId="77777777" w:rsidR="00DC3CD2" w:rsidRPr="003707E0" w:rsidRDefault="00DC3CD2" w:rsidP="00DC3CD2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01AC245F" w14:textId="77777777" w:rsidR="00DC3CD2" w:rsidRDefault="00DC3CD2" w:rsidP="00DC3CD2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5EF848B8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获取存储过程字段列表</w:t>
      </w:r>
    </w:p>
    <w:p w14:paraId="760A998D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0FB1A6D8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retrieveProcedureFieldList</w:t>
      </w:r>
    </w:p>
    <w:p w14:paraId="2D5A603F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7F2B1811" w14:textId="103D7CDB" w:rsidR="00DC4E88" w:rsidRDefault="00DC4E88" w:rsidP="00D77F66">
      <w:pPr>
        <w:spacing w:before="163"/>
      </w:pPr>
      <w:r>
        <w:rPr>
          <w:rFonts w:hint="eastAsia"/>
        </w:rPr>
        <w:t>功能描述：获取指定存储过程的参数</w:t>
      </w:r>
      <w:r>
        <w:rPr>
          <w:rFonts w:hint="eastAsia"/>
        </w:rPr>
        <w:t>/</w:t>
      </w:r>
      <w:r>
        <w:rPr>
          <w:rFonts w:hint="eastAsia"/>
        </w:rPr>
        <w:t>字段列表</w:t>
      </w:r>
    </w:p>
    <w:p w14:paraId="33473372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4D8D6C36" w14:textId="21EB930F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70D7F58F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27F457B3" w14:textId="65757473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D546C0B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获取服务模型元数据</w:t>
      </w:r>
    </w:p>
    <w:p w14:paraId="4AC1B265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03E5A2B7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retrieveSmMetaData</w:t>
      </w:r>
    </w:p>
    <w:p w14:paraId="1B9FE7AD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60879D3B" w14:textId="77777777" w:rsidR="00DC4E88" w:rsidRDefault="00DC4E88" w:rsidP="00D77F66">
      <w:pPr>
        <w:spacing w:before="163"/>
      </w:pPr>
      <w:r>
        <w:rPr>
          <w:rFonts w:hint="eastAsia"/>
        </w:rPr>
        <w:t>功能描述：获取指定服务模型的元数据信息</w:t>
      </w:r>
    </w:p>
    <w:p w14:paraId="4DA7C1EA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37C713E9" w14:textId="66013CFC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41483A7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220B5B7C" w14:textId="588D8E4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3B0B89D4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获取消息源信息</w:t>
      </w:r>
    </w:p>
    <w:p w14:paraId="44B35159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2E449A2D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retrieveMessageQRource</w:t>
      </w:r>
    </w:p>
    <w:p w14:paraId="18DB77D5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690E4CC" w14:textId="77777777" w:rsidR="00DC4E88" w:rsidRDefault="00DC4E88" w:rsidP="00D77F66">
      <w:pPr>
        <w:spacing w:before="163"/>
      </w:pPr>
      <w:r>
        <w:rPr>
          <w:rFonts w:hint="eastAsia"/>
        </w:rPr>
        <w:t>功能描述：获取指定消息源的配置信息</w:t>
      </w:r>
    </w:p>
    <w:p w14:paraId="6FA62559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53F3ACDC" w14:textId="49970D0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CDAFB3B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27E50AFC" w14:textId="42DAE4D0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9976A60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查询消息源列表</w:t>
      </w:r>
    </w:p>
    <w:p w14:paraId="50D8CDD9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285DEA08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findRawMessageQRourceList</w:t>
      </w:r>
    </w:p>
    <w:p w14:paraId="35E7F379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1E743623" w14:textId="77777777" w:rsidR="00DC4E88" w:rsidRDefault="00DC4E88" w:rsidP="00D77F66">
      <w:pPr>
        <w:spacing w:before="163"/>
      </w:pPr>
      <w:r>
        <w:rPr>
          <w:rFonts w:hint="eastAsia"/>
        </w:rPr>
        <w:t>功能描述：查询系统中已配置的消息源列表</w:t>
      </w:r>
    </w:p>
    <w:p w14:paraId="6B4D93A3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1A25B387" w14:textId="6288C64B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370BDE2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573170AD" w14:textId="342C171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C3615F1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查询流名称列表</w:t>
      </w:r>
    </w:p>
    <w:p w14:paraId="51F49278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2EA3F038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findFlowNameList</w:t>
      </w:r>
    </w:p>
    <w:p w14:paraId="62435A06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CE19589" w14:textId="67930EE8" w:rsidR="00DC4E88" w:rsidRDefault="00DC4E88" w:rsidP="00D77F66">
      <w:pPr>
        <w:spacing w:before="163"/>
      </w:pPr>
      <w:r>
        <w:rPr>
          <w:rFonts w:hint="eastAsia"/>
        </w:rPr>
        <w:t>功能描述：查询系统中已配置的流（服务</w:t>
      </w:r>
      <w:r>
        <w:rPr>
          <w:rFonts w:hint="eastAsia"/>
        </w:rPr>
        <w:t>/</w:t>
      </w:r>
      <w:r w:rsidR="00D031C9">
        <w:rPr>
          <w:rFonts w:hint="eastAsia"/>
        </w:rPr>
        <w:t>消息流程</w:t>
      </w:r>
      <w:r>
        <w:rPr>
          <w:rFonts w:hint="eastAsia"/>
        </w:rPr>
        <w:t>）名称列表</w:t>
      </w:r>
    </w:p>
    <w:p w14:paraId="05327E31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7D1FD3F8" w14:textId="0FAFB5B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A312CB0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6B8C1149" w14:textId="62DA383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6E1EDC38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查询属性资源配置列表</w:t>
      </w:r>
    </w:p>
    <w:p w14:paraId="30F354E5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基本信息</w:t>
      </w:r>
    </w:p>
    <w:p w14:paraId="020C951C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findPropertiesResourceConfigList</w:t>
      </w:r>
    </w:p>
    <w:p w14:paraId="37C10453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2CFC3FE" w14:textId="77777777" w:rsidR="00DC4E88" w:rsidRDefault="00DC4E88" w:rsidP="00D77F66">
      <w:pPr>
        <w:spacing w:before="163"/>
      </w:pPr>
      <w:r>
        <w:rPr>
          <w:rFonts w:hint="eastAsia"/>
        </w:rPr>
        <w:t>功能描述：查询系统中属性资源的配置列表</w:t>
      </w:r>
    </w:p>
    <w:p w14:paraId="779E9799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1A2ACEDC" w14:textId="68AB8BEA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1A56B143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0ADB227F" w14:textId="18238C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27AC12EE" w14:textId="77777777" w:rsidR="00DC4E88" w:rsidRPr="003707E0" w:rsidRDefault="00DC4E88" w:rsidP="00D77F66">
      <w:pPr>
        <w:pStyle w:val="4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查询属性资源列表</w:t>
      </w:r>
    </w:p>
    <w:p w14:paraId="0F5F0B02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lastRenderedPageBreak/>
        <w:t>基本信息</w:t>
      </w:r>
    </w:p>
    <w:p w14:paraId="4C35F756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findRawPropertiesResourceList</w:t>
      </w:r>
    </w:p>
    <w:p w14:paraId="4D5E6D24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3A8DE22F" w14:textId="77777777" w:rsidR="00DC4E88" w:rsidRDefault="00DC4E88" w:rsidP="00D77F66">
      <w:pPr>
        <w:spacing w:before="163"/>
      </w:pPr>
      <w:r>
        <w:rPr>
          <w:rFonts w:hint="eastAsia"/>
        </w:rPr>
        <w:t>功能描述：查询系统中已配置的属性资源列表</w:t>
      </w:r>
    </w:p>
    <w:p w14:paraId="702AF253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请求说明</w:t>
      </w:r>
    </w:p>
    <w:p w14:paraId="3A9F3E68" w14:textId="26D07FC2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06F4641C" w14:textId="77777777" w:rsidR="00DC4E88" w:rsidRPr="003707E0" w:rsidRDefault="00DC4E88" w:rsidP="00D77F66">
      <w:pPr>
        <w:pStyle w:val="5"/>
        <w:spacing w:before="163"/>
        <w:rPr>
          <w:rFonts w:ascii="Calibri" w:hAnsi="Calibri" w:cs="Times New Roman"/>
        </w:rPr>
      </w:pPr>
      <w:r w:rsidRPr="003707E0">
        <w:rPr>
          <w:rFonts w:ascii="Calibri" w:hAnsi="Calibri" w:cs="Times New Roman" w:hint="eastAsia"/>
        </w:rPr>
        <w:t>响应说明</w:t>
      </w:r>
    </w:p>
    <w:p w14:paraId="68B13BBE" w14:textId="27C1F6B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text/xml</w:t>
      </w:r>
      <w:r>
        <w:rPr>
          <w:rFonts w:hint="eastAsia"/>
        </w:rPr>
        <w:t>（</w:t>
      </w:r>
      <w:r>
        <w:rPr>
          <w:rFonts w:hint="eastAsia"/>
        </w:rPr>
        <w:t>SOAP</w:t>
      </w:r>
      <w:r>
        <w:rPr>
          <w:rFonts w:hint="eastAsia"/>
        </w:rPr>
        <w:t>报文格式）</w:t>
      </w:r>
    </w:p>
    <w:p w14:paraId="4AAE8903" w14:textId="77777777" w:rsidR="00DC4E88" w:rsidRPr="008D3A45" w:rsidRDefault="00DC4E88" w:rsidP="00D77F66">
      <w:pPr>
        <w:pStyle w:val="2"/>
        <w:spacing w:before="163"/>
        <w:rPr>
          <w:rFonts w:ascii="Calibri" w:hAnsi="Calibri" w:cs="Times New Roman"/>
        </w:rPr>
      </w:pPr>
      <w:r w:rsidRPr="008D3A45">
        <w:rPr>
          <w:rFonts w:ascii="Calibri" w:hAnsi="Calibri" w:cs="Times New Roman"/>
        </w:rPr>
        <w:t>EaiFlowConfig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4E88" w14:paraId="4F2A2BA3" w14:textId="77777777" w:rsidTr="00DC4E88">
        <w:tc>
          <w:tcPr>
            <w:tcW w:w="8522" w:type="dxa"/>
          </w:tcPr>
          <w:p w14:paraId="24CB2064" w14:textId="77777777" w:rsidR="00DC4E88" w:rsidRDefault="00DC4E88" w:rsidP="00D77F66">
            <w:pPr>
              <w:spacing w:before="163"/>
            </w:pPr>
            <w:r>
              <w:t>Endpoint address: http://192.168.202.173:7000/SMC/services/EaiFlowConfig</w:t>
            </w:r>
          </w:p>
          <w:p w14:paraId="1FA6702D" w14:textId="77777777" w:rsidR="00DC4E88" w:rsidRDefault="00DC4E88" w:rsidP="00D77F66">
            <w:pPr>
              <w:spacing w:before="163"/>
            </w:pPr>
            <w:r>
              <w:t>WADL : http://192.168.202.173:7000/SMC/services/EaiFlowConfig?_wadl</w:t>
            </w:r>
          </w:p>
        </w:tc>
      </w:tr>
    </w:tbl>
    <w:p w14:paraId="1FD8FC63" w14:textId="77777777" w:rsidR="00DC4E88" w:rsidRDefault="00DC4E88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EaiFlowConfig</w:t>
      </w:r>
    </w:p>
    <w:p w14:paraId="62571238" w14:textId="152E73E6" w:rsidR="00DC4E88" w:rsidRDefault="00DC4E88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4162C749" w14:textId="77777777" w:rsidR="00DC4E88" w:rsidRDefault="00DC4E88" w:rsidP="00D77F66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http://192.168.202.173:7000/SMC/services/EaiFlowConfig</w:t>
      </w:r>
    </w:p>
    <w:p w14:paraId="0584064D" w14:textId="3220FA33" w:rsidR="00DC4E88" w:rsidRDefault="00DC4E88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34F27617" w14:textId="77777777" w:rsidR="00DC4E88" w:rsidRDefault="00DC4E88" w:rsidP="00D77F66">
      <w:pPr>
        <w:spacing w:before="163"/>
      </w:pPr>
      <w:r>
        <w:rPr>
          <w:rFonts w:hint="eastAsia"/>
        </w:rPr>
        <w:t>http://192.168.202.173:7000/SMC/services/EaiFlowConfig?_wadl</w:t>
      </w:r>
    </w:p>
    <w:p w14:paraId="54A91A15" w14:textId="2523708D" w:rsidR="00DC4E88" w:rsidRPr="00B33289" w:rsidRDefault="00DC4E88" w:rsidP="00D77F66">
      <w:pPr>
        <w:spacing w:before="163"/>
      </w:pPr>
      <w:r>
        <w:rPr>
          <w:rFonts w:hint="eastAsia"/>
        </w:rPr>
        <w:t>使用场景：</w:t>
      </w:r>
      <w:r w:rsidRPr="00946112">
        <w:rPr>
          <w:rFonts w:hint="eastAsia"/>
        </w:rPr>
        <w:t>用于</w:t>
      </w:r>
      <w:r w:rsidR="00BE1450">
        <w:rPr>
          <w:rFonts w:hint="eastAsia"/>
        </w:rPr>
        <w:t>在设计器中生成场景配置所对应的集成流程</w:t>
      </w:r>
    </w:p>
    <w:p w14:paraId="765A8DA3" w14:textId="7071BE1E" w:rsidR="00DC4E88" w:rsidRPr="008D3A45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lastRenderedPageBreak/>
        <w:t>查询指定流程类型场景</w:t>
      </w:r>
    </w:p>
    <w:p w14:paraId="0AF8A9A5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基本信息</w:t>
      </w:r>
    </w:p>
    <w:p w14:paraId="0090C2FC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/rest/find-scene/{flowType}</w:t>
      </w:r>
    </w:p>
    <w:p w14:paraId="4C94FF2F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0B0E8C6A" w14:textId="6605B1FC" w:rsidR="00DC4E88" w:rsidRDefault="00DC4E88" w:rsidP="00D77F66">
      <w:pPr>
        <w:spacing w:before="163"/>
      </w:pPr>
      <w:r>
        <w:rPr>
          <w:rFonts w:hint="eastAsia"/>
        </w:rPr>
        <w:t>功能描述：根据流程类型，查询对应</w:t>
      </w:r>
      <w:r w:rsidR="00BE1450">
        <w:rPr>
          <w:rFonts w:hint="eastAsia"/>
        </w:rPr>
        <w:t>已在控制台场景配置中提交</w:t>
      </w:r>
      <w:r>
        <w:rPr>
          <w:rFonts w:hint="eastAsia"/>
        </w:rPr>
        <w:t>的场景配置列表</w:t>
      </w:r>
    </w:p>
    <w:p w14:paraId="482D7162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请求说明</w:t>
      </w:r>
    </w:p>
    <w:p w14:paraId="1263A342" w14:textId="362B407C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137AC89C" w14:textId="77777777" w:rsidR="00DC4E88" w:rsidRDefault="00DC4E88" w:rsidP="00D77F66">
      <w:pPr>
        <w:spacing w:before="163"/>
      </w:pPr>
      <w:r>
        <w:rPr>
          <w:rFonts w:hint="eastAsia"/>
        </w:rPr>
        <w:t>模板参数：</w:t>
      </w:r>
    </w:p>
    <w:p w14:paraId="686ED3E6" w14:textId="77777777" w:rsidR="00DC4E88" w:rsidRDefault="00DC4E88" w:rsidP="00D77F66">
      <w:pPr>
        <w:spacing w:before="163"/>
      </w:pPr>
      <w:r>
        <w:rPr>
          <w:rFonts w:hint="eastAsia"/>
        </w:rPr>
        <w:t>flowType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）：流程类型标识（用于指定查询的流程场景分类）</w:t>
      </w:r>
    </w:p>
    <w:p w14:paraId="7EC4067A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响应说明</w:t>
      </w:r>
    </w:p>
    <w:p w14:paraId="4139740D" w14:textId="777777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0C80E588" w14:textId="619D73D6" w:rsidR="00DC4E88" w:rsidRPr="008D3A45" w:rsidRDefault="00DC4E88" w:rsidP="00D77F66">
      <w:pPr>
        <w:spacing w:before="163"/>
      </w:pPr>
      <w:r>
        <w:rPr>
          <w:rFonts w:hint="eastAsia"/>
        </w:rPr>
        <w:t>响应内容：对应流程类型的场景配置列表数据（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47F238EB" w14:textId="3DE29C2B" w:rsidR="00DC4E88" w:rsidRPr="008D3A45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查询指定场景</w:t>
      </w:r>
      <w:r w:rsidR="00BE1450">
        <w:rPr>
          <w:rFonts w:ascii="Calibri" w:hAnsi="Calibri" w:cs="Times New Roman" w:hint="eastAsia"/>
        </w:rPr>
        <w:t>配置信息</w:t>
      </w:r>
    </w:p>
    <w:p w14:paraId="327E7726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基本信息</w:t>
      </w:r>
    </w:p>
    <w:p w14:paraId="38ADB63C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/rest/get-scene/{sceneId}</w:t>
      </w:r>
    </w:p>
    <w:p w14:paraId="7B34F5EF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39CBBF5F" w14:textId="398DF48A" w:rsidR="00DC4E88" w:rsidRDefault="00DC4E88" w:rsidP="00D77F66">
      <w:pPr>
        <w:spacing w:before="163"/>
      </w:pPr>
      <w:r>
        <w:rPr>
          <w:rFonts w:hint="eastAsia"/>
        </w:rPr>
        <w:t>功能描述：根据场景</w:t>
      </w:r>
      <w:r>
        <w:rPr>
          <w:rFonts w:hint="eastAsia"/>
        </w:rPr>
        <w:t>ID</w:t>
      </w:r>
      <w:r>
        <w:rPr>
          <w:rFonts w:hint="eastAsia"/>
        </w:rPr>
        <w:t>，查询具体的场景配置详情</w:t>
      </w:r>
    </w:p>
    <w:p w14:paraId="5879686A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请求说明</w:t>
      </w:r>
    </w:p>
    <w:p w14:paraId="44A7A098" w14:textId="3455933D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6DC8CB3F" w14:textId="77777777" w:rsidR="00DC4E88" w:rsidRDefault="00DC4E88" w:rsidP="00D77F66">
      <w:pPr>
        <w:spacing w:before="163"/>
      </w:pPr>
      <w:r>
        <w:rPr>
          <w:rFonts w:hint="eastAsia"/>
        </w:rPr>
        <w:lastRenderedPageBreak/>
        <w:t>模板参数：</w:t>
      </w:r>
    </w:p>
    <w:p w14:paraId="4B2A1C88" w14:textId="15EB2096" w:rsidR="00DC4E88" w:rsidRDefault="00DC4E88" w:rsidP="00D77F66">
      <w:pPr>
        <w:spacing w:before="163"/>
      </w:pPr>
      <w:r>
        <w:rPr>
          <w:rFonts w:hint="eastAsia"/>
        </w:rPr>
        <w:t>sceneId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）：场景的唯一标识</w:t>
      </w:r>
      <w:r>
        <w:rPr>
          <w:rFonts w:hint="eastAsia"/>
        </w:rPr>
        <w:t>ID</w:t>
      </w:r>
    </w:p>
    <w:p w14:paraId="299575C8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响应说明</w:t>
      </w:r>
    </w:p>
    <w:p w14:paraId="65D45478" w14:textId="777777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251B27B8" w14:textId="5CE908FF" w:rsidR="00DC4E88" w:rsidRPr="008D3A45" w:rsidRDefault="00DC4E88" w:rsidP="00D77F66">
      <w:pPr>
        <w:spacing w:before="163"/>
      </w:pPr>
      <w:r>
        <w:rPr>
          <w:rFonts w:hint="eastAsia"/>
        </w:rPr>
        <w:t>响应内容：指定场景的配置详情数据（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1DCF8241" w14:textId="1FDE2475" w:rsidR="00DC4E88" w:rsidRPr="008D3A45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服务流</w:t>
      </w:r>
      <w:r w:rsidR="00BE1450">
        <w:rPr>
          <w:rFonts w:ascii="Calibri" w:hAnsi="Calibri" w:cs="Times New Roman" w:hint="eastAsia"/>
        </w:rPr>
        <w:t>程</w:t>
      </w:r>
      <w:r w:rsidRPr="008D3A45">
        <w:rPr>
          <w:rFonts w:ascii="Calibri" w:hAnsi="Calibri" w:cs="Times New Roman" w:hint="eastAsia"/>
        </w:rPr>
        <w:t>操作</w:t>
      </w:r>
      <w:bookmarkStart w:id="1" w:name="_GoBack"/>
      <w:bookmarkEnd w:id="1"/>
    </w:p>
    <w:p w14:paraId="3CC4CB3C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基本信息</w:t>
      </w:r>
    </w:p>
    <w:p w14:paraId="64B58B8B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/rest/service-flow</w:t>
      </w:r>
    </w:p>
    <w:p w14:paraId="23B75007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4A85F209" w14:textId="7D5F43BF" w:rsidR="00DC4E88" w:rsidRDefault="00DC4E88" w:rsidP="00D77F66">
      <w:pPr>
        <w:spacing w:before="163"/>
      </w:pPr>
      <w:r>
        <w:rPr>
          <w:rFonts w:hint="eastAsia"/>
        </w:rPr>
        <w:t>功能描述：</w:t>
      </w:r>
      <w:r w:rsidR="00BE1450" w:rsidRPr="00BE1450">
        <w:rPr>
          <w:rFonts w:hint="eastAsia"/>
        </w:rPr>
        <w:t>更新集成流程，关联实际的</w:t>
      </w:r>
      <w:r w:rsidR="00BE1450" w:rsidRPr="00BE1450">
        <w:rPr>
          <w:rFonts w:hint="eastAsia"/>
        </w:rPr>
        <w:t>Http</w:t>
      </w:r>
      <w:r w:rsidR="00BE1450" w:rsidRPr="00BE1450">
        <w:rPr>
          <w:rFonts w:hint="eastAsia"/>
        </w:rPr>
        <w:t>流程、</w:t>
      </w:r>
      <w:r w:rsidR="00BE1450" w:rsidRPr="00BE1450">
        <w:rPr>
          <w:rFonts w:hint="eastAsia"/>
        </w:rPr>
        <w:t>Queue</w:t>
      </w:r>
      <w:r w:rsidR="00BE1450" w:rsidRPr="00BE1450">
        <w:rPr>
          <w:rFonts w:hint="eastAsia"/>
        </w:rPr>
        <w:t>流程</w:t>
      </w:r>
    </w:p>
    <w:p w14:paraId="0FA326C7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请求说明</w:t>
      </w:r>
    </w:p>
    <w:p w14:paraId="01135C2A" w14:textId="777777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5EC36FC1" w14:textId="77777777" w:rsidR="00DC4E88" w:rsidRDefault="00DC4E88" w:rsidP="00D77F66">
      <w:pPr>
        <w:spacing w:before="163"/>
      </w:pPr>
      <w:r>
        <w:rPr>
          <w:rFonts w:hint="eastAsia"/>
        </w:rPr>
        <w:t>请求体参数：</w:t>
      </w:r>
    </w:p>
    <w:p w14:paraId="0AA3174F" w14:textId="77777777" w:rsidR="00DC4E88" w:rsidRDefault="00DC4E88" w:rsidP="00D77F66">
      <w:pPr>
        <w:spacing w:before="163"/>
      </w:pPr>
      <w:r>
        <w:rPr>
          <w:rFonts w:hint="eastAsia"/>
        </w:rPr>
        <w:t>request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）：服务流操作的请求内容（包含服务流配置数据）</w:t>
      </w:r>
    </w:p>
    <w:p w14:paraId="2DC1E8A0" w14:textId="77777777" w:rsidR="00DC4E88" w:rsidRPr="008D3A45" w:rsidRDefault="00DC4E88" w:rsidP="00D77F66">
      <w:pPr>
        <w:pStyle w:val="4"/>
        <w:rPr>
          <w:rFonts w:ascii="Calibri" w:hAnsi="Calibri" w:cs="Times New Roman"/>
        </w:rPr>
      </w:pPr>
      <w:r w:rsidRPr="008D3A45">
        <w:rPr>
          <w:rFonts w:ascii="Calibri" w:hAnsi="Calibri" w:cs="Times New Roman" w:hint="eastAsia"/>
        </w:rPr>
        <w:t>响应说明</w:t>
      </w:r>
    </w:p>
    <w:p w14:paraId="0305FB13" w14:textId="777777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177DBD2E" w14:textId="77777777" w:rsidR="00DC4E88" w:rsidRDefault="00DC4E88" w:rsidP="00D77F66">
      <w:pPr>
        <w:spacing w:before="163"/>
      </w:pPr>
      <w:r>
        <w:rPr>
          <w:rFonts w:hint="eastAsia"/>
        </w:rPr>
        <w:t>响应参数：</w:t>
      </w:r>
    </w:p>
    <w:p w14:paraId="5592A9A8" w14:textId="3C1412F4" w:rsidR="00DC4E88" w:rsidRDefault="00DC4E88" w:rsidP="00DC4E88">
      <w:pPr>
        <w:spacing w:before="163"/>
      </w:pPr>
      <w:r>
        <w:rPr>
          <w:rFonts w:hint="eastAsia"/>
        </w:rPr>
        <w:t>result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）：服务流操作的执行结果（如成功</w:t>
      </w:r>
      <w:r>
        <w:rPr>
          <w:rFonts w:hint="eastAsia"/>
        </w:rPr>
        <w:t>/</w:t>
      </w:r>
      <w:r>
        <w:rPr>
          <w:rFonts w:hint="eastAsia"/>
        </w:rPr>
        <w:t>失败标识、操作信息等）</w:t>
      </w:r>
    </w:p>
    <w:p w14:paraId="612C37CA" w14:textId="402A49F9" w:rsidR="00DC4E88" w:rsidRPr="00DC4E88" w:rsidRDefault="00DC4E88" w:rsidP="00DC4E88">
      <w:pPr>
        <w:pStyle w:val="1"/>
        <w:rPr>
          <w:rFonts w:ascii="Calibri" w:hAnsi="Calibri" w:cs="Times New Roman"/>
        </w:rPr>
      </w:pPr>
      <w:r w:rsidRPr="00DC4E88">
        <w:rPr>
          <w:rFonts w:ascii="Calibri" w:hAnsi="Calibri" w:cs="Times New Roman" w:hint="eastAsia"/>
        </w:rPr>
        <w:lastRenderedPageBreak/>
        <w:t>控制台相关</w:t>
      </w:r>
    </w:p>
    <w:p w14:paraId="3DF01876" w14:textId="77777777" w:rsidR="00DC4E88" w:rsidRPr="00DA2BD0" w:rsidRDefault="00DC4E88" w:rsidP="00D77F66">
      <w:pPr>
        <w:pStyle w:val="2"/>
        <w:spacing w:before="163"/>
        <w:rPr>
          <w:rFonts w:ascii="Calibri" w:hAnsi="Calibri" w:cs="Times New Roman"/>
        </w:rPr>
      </w:pPr>
      <w:r w:rsidRPr="00DA2BD0">
        <w:rPr>
          <w:rFonts w:ascii="Calibri" w:hAnsi="Calibri" w:cs="Times New Roman"/>
        </w:rPr>
        <w:t>Ws8MfRuntimeMonitor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C4E88" w14:paraId="400BDC8A" w14:textId="77777777" w:rsidTr="00DC4E88">
        <w:tc>
          <w:tcPr>
            <w:tcW w:w="8522" w:type="dxa"/>
          </w:tcPr>
          <w:p w14:paraId="3EE749EC" w14:textId="77777777" w:rsidR="00DC4E88" w:rsidRDefault="00DC4E88" w:rsidP="00D77F66">
            <w:pPr>
              <w:spacing w:before="163"/>
            </w:pPr>
            <w:r>
              <w:t>Endpoint address: http://192.168.202.173:7000/SMC/services/Ws8MfRuntimeMonitor</w:t>
            </w:r>
          </w:p>
          <w:p w14:paraId="4A0BC185" w14:textId="77777777" w:rsidR="00DC4E88" w:rsidRDefault="00DC4E88" w:rsidP="00D77F66">
            <w:pPr>
              <w:spacing w:before="163"/>
            </w:pPr>
            <w:r>
              <w:t>WADL : http://192.168.202.173:7000/SMC/services/Ws8MfRuntimeMonitor?_wadl</w:t>
            </w:r>
          </w:p>
        </w:tc>
      </w:tr>
    </w:tbl>
    <w:p w14:paraId="22187014" w14:textId="77777777" w:rsidR="00DC4E88" w:rsidRDefault="00DC4E88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Ws8MfRuntimeMonitor</w:t>
      </w:r>
    </w:p>
    <w:p w14:paraId="1E906FDB" w14:textId="51FE5BDB" w:rsidR="00DC4E88" w:rsidRDefault="00DC4E88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261FEE11" w14:textId="77777777" w:rsidR="00DC4E88" w:rsidRDefault="00DC4E88" w:rsidP="00D77F66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http://192.168.202.173:7000/SMC/services/Ws8MfRuntimeMonitor</w:t>
      </w:r>
    </w:p>
    <w:p w14:paraId="31FCBCEC" w14:textId="2616D274" w:rsidR="00DC4E88" w:rsidRDefault="00DC4E88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47E86CCC" w14:textId="77777777" w:rsidR="00DC4E88" w:rsidRDefault="007D5857" w:rsidP="00D77F66">
      <w:pPr>
        <w:spacing w:before="163"/>
      </w:pPr>
      <w:hyperlink r:id="rId15" w:history="1">
        <w:r w:rsidR="00DC4E88" w:rsidRPr="00EA1667">
          <w:rPr>
            <w:rStyle w:val="af"/>
            <w:rFonts w:hint="eastAsia"/>
          </w:rPr>
          <w:t>http://192.168.202.173:7000/SMC/services/Ws8MfRuntimeMonitor?_wadl</w:t>
        </w:r>
      </w:hyperlink>
    </w:p>
    <w:p w14:paraId="3AA29764" w14:textId="18B7E323" w:rsidR="00DC4E88" w:rsidRPr="00B33289" w:rsidRDefault="00DC4E88" w:rsidP="00D77F66">
      <w:pPr>
        <w:spacing w:before="163"/>
      </w:pPr>
      <w:r>
        <w:rPr>
          <w:rFonts w:hint="eastAsia"/>
        </w:rPr>
        <w:t>使用场景：</w:t>
      </w:r>
      <w:r w:rsidRPr="00946112">
        <w:rPr>
          <w:rFonts w:hint="eastAsia"/>
        </w:rPr>
        <w:t>用于</w:t>
      </w:r>
      <w:r w:rsidR="00BE1450">
        <w:rPr>
          <w:rFonts w:hint="eastAsia"/>
        </w:rPr>
        <w:t>运行监控下服务分组监控、接口分组监控、流程工程监控下</w:t>
      </w:r>
      <w:r w:rsidRPr="00946112">
        <w:rPr>
          <w:rFonts w:hint="eastAsia"/>
        </w:rPr>
        <w:t>各类服务</w:t>
      </w:r>
      <w:r w:rsidR="00BE1450">
        <w:rPr>
          <w:rFonts w:hint="eastAsia"/>
        </w:rPr>
        <w:t>流程</w:t>
      </w:r>
      <w:r w:rsidRPr="00946112">
        <w:rPr>
          <w:rFonts w:hint="eastAsia"/>
        </w:rPr>
        <w:t>的运行状态</w:t>
      </w:r>
      <w:r w:rsidR="00BE1450">
        <w:rPr>
          <w:rFonts w:hint="eastAsia"/>
        </w:rPr>
        <w:t>监控</w:t>
      </w:r>
    </w:p>
    <w:p w14:paraId="423D927C" w14:textId="77777777" w:rsidR="003B0C5B" w:rsidRPr="00DA2BD0" w:rsidRDefault="003B0C5B" w:rsidP="003B0C5B">
      <w:pPr>
        <w:pStyle w:val="3"/>
        <w:spacing w:before="163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获取资源服务运行时统计数据</w:t>
      </w:r>
    </w:p>
    <w:p w14:paraId="4F297C55" w14:textId="77777777" w:rsidR="003B0C5B" w:rsidRPr="00DA2BD0" w:rsidRDefault="003B0C5B" w:rsidP="003B0C5B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基本信息</w:t>
      </w:r>
    </w:p>
    <w:p w14:paraId="0593A831" w14:textId="77777777" w:rsidR="003B0C5B" w:rsidRDefault="003B0C5B" w:rsidP="003B0C5B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/rest/RSRuntimeStat</w:t>
      </w:r>
    </w:p>
    <w:p w14:paraId="0CA81514" w14:textId="77777777" w:rsidR="003B0C5B" w:rsidRDefault="003B0C5B" w:rsidP="003B0C5B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273D595D" w14:textId="655F8C64" w:rsidR="003B0C5B" w:rsidRDefault="003B0C5B" w:rsidP="003B0C5B">
      <w:pPr>
        <w:spacing w:before="163"/>
      </w:pPr>
      <w:r>
        <w:rPr>
          <w:rFonts w:hint="eastAsia"/>
        </w:rPr>
        <w:t>功能描述：查询资源服务（</w:t>
      </w:r>
      <w:r>
        <w:rPr>
          <w:rFonts w:hint="eastAsia"/>
        </w:rPr>
        <w:t>RS</w:t>
      </w:r>
      <w:r>
        <w:rPr>
          <w:rFonts w:hint="eastAsia"/>
        </w:rPr>
        <w:t>）的运行时统计信息</w:t>
      </w:r>
    </w:p>
    <w:p w14:paraId="779A07FE" w14:textId="77777777" w:rsidR="003B0C5B" w:rsidRPr="00DA2BD0" w:rsidRDefault="003B0C5B" w:rsidP="003B0C5B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请求说明</w:t>
      </w:r>
    </w:p>
    <w:p w14:paraId="6B3198DA" w14:textId="54946336" w:rsidR="003B0C5B" w:rsidRDefault="003B0C5B" w:rsidP="003B0C5B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68C1CD84" w14:textId="77777777" w:rsidR="003B0C5B" w:rsidRDefault="003B0C5B" w:rsidP="003B0C5B">
      <w:pPr>
        <w:spacing w:before="163"/>
      </w:pPr>
      <w:r>
        <w:rPr>
          <w:rFonts w:hint="eastAsia"/>
        </w:rPr>
        <w:lastRenderedPageBreak/>
        <w:t>无请求参数</w:t>
      </w:r>
    </w:p>
    <w:p w14:paraId="6DF63790" w14:textId="77777777" w:rsidR="003B0C5B" w:rsidRPr="00DA2BD0" w:rsidRDefault="003B0C5B" w:rsidP="003B0C5B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响应说明</w:t>
      </w:r>
    </w:p>
    <w:p w14:paraId="19BE7DC2" w14:textId="77777777" w:rsidR="003B0C5B" w:rsidRDefault="003B0C5B" w:rsidP="003B0C5B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3BEB4B6D" w14:textId="1D99B8C3" w:rsidR="003B0C5B" w:rsidRDefault="003B0C5B" w:rsidP="003B0C5B">
      <w:pPr>
        <w:spacing w:before="163"/>
      </w:pPr>
      <w:r>
        <w:rPr>
          <w:rFonts w:hint="eastAsia"/>
        </w:rPr>
        <w:t>响应内容：资源服务的运行时统计数据（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160F6421" w14:textId="38C57035" w:rsidR="003B0C5B" w:rsidRPr="00DA2BD0" w:rsidRDefault="003B0C5B" w:rsidP="003B0C5B">
      <w:pPr>
        <w:pStyle w:val="3"/>
        <w:spacing w:before="163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获取</w:t>
      </w:r>
      <w:r w:rsidRPr="00DA2BD0">
        <w:rPr>
          <w:rFonts w:ascii="Calibri" w:hAnsi="Calibri" w:cs="Times New Roman" w:hint="eastAsia"/>
        </w:rPr>
        <w:t>Web</w:t>
      </w:r>
      <w:r w:rsidRPr="00DA2BD0">
        <w:rPr>
          <w:rFonts w:ascii="Calibri" w:hAnsi="Calibri" w:cs="Times New Roman" w:hint="eastAsia"/>
        </w:rPr>
        <w:t>服务运行时统计数据</w:t>
      </w:r>
    </w:p>
    <w:p w14:paraId="6781151C" w14:textId="77777777" w:rsidR="003B0C5B" w:rsidRPr="00DA2BD0" w:rsidRDefault="003B0C5B" w:rsidP="003B0C5B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基本信息</w:t>
      </w:r>
    </w:p>
    <w:p w14:paraId="5E13CC2E" w14:textId="77777777" w:rsidR="003B0C5B" w:rsidRDefault="003B0C5B" w:rsidP="003B0C5B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/rest/WSRuntimeStat</w:t>
      </w:r>
    </w:p>
    <w:p w14:paraId="388CE7F7" w14:textId="77777777" w:rsidR="003B0C5B" w:rsidRDefault="003B0C5B" w:rsidP="003B0C5B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10ABADC0" w14:textId="7D0BE048" w:rsidR="003B0C5B" w:rsidRDefault="003B0C5B" w:rsidP="003B0C5B">
      <w:pPr>
        <w:spacing w:before="163"/>
      </w:pPr>
      <w:r>
        <w:rPr>
          <w:rFonts w:hint="eastAsia"/>
        </w:rPr>
        <w:t>功能描述：查询</w:t>
      </w:r>
      <w:r>
        <w:rPr>
          <w:rFonts w:hint="eastAsia"/>
        </w:rPr>
        <w:t>Web</w:t>
      </w:r>
      <w:r>
        <w:rPr>
          <w:rFonts w:hint="eastAsia"/>
        </w:rPr>
        <w:t>服务（</w:t>
      </w:r>
      <w:r>
        <w:rPr>
          <w:rFonts w:hint="eastAsia"/>
        </w:rPr>
        <w:t>WS</w:t>
      </w:r>
      <w:r>
        <w:rPr>
          <w:rFonts w:hint="eastAsia"/>
        </w:rPr>
        <w:t>）的运行时统计信息</w:t>
      </w:r>
    </w:p>
    <w:p w14:paraId="25354903" w14:textId="77777777" w:rsidR="003B0C5B" w:rsidRPr="00DA2BD0" w:rsidRDefault="003B0C5B" w:rsidP="003B0C5B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请求说明</w:t>
      </w:r>
    </w:p>
    <w:p w14:paraId="083EBCA7" w14:textId="5BAEFBDC" w:rsidR="003B0C5B" w:rsidRDefault="003B0C5B" w:rsidP="003B0C5B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69D80DDC" w14:textId="77777777" w:rsidR="003B0C5B" w:rsidRDefault="003B0C5B" w:rsidP="003B0C5B">
      <w:pPr>
        <w:spacing w:before="163"/>
      </w:pPr>
      <w:r>
        <w:rPr>
          <w:rFonts w:hint="eastAsia"/>
        </w:rPr>
        <w:t>无请求参数</w:t>
      </w:r>
    </w:p>
    <w:p w14:paraId="20989DCC" w14:textId="77777777" w:rsidR="003B0C5B" w:rsidRPr="00DA2BD0" w:rsidRDefault="003B0C5B" w:rsidP="003B0C5B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响应说明</w:t>
      </w:r>
    </w:p>
    <w:p w14:paraId="19EA4BAA" w14:textId="77777777" w:rsidR="003B0C5B" w:rsidRDefault="003B0C5B" w:rsidP="003B0C5B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4C658735" w14:textId="096E77A6" w:rsidR="003B0C5B" w:rsidRDefault="003B0C5B" w:rsidP="003B0C5B">
      <w:pPr>
        <w:spacing w:before="163"/>
      </w:pPr>
      <w:r>
        <w:rPr>
          <w:rFonts w:hint="eastAsia"/>
        </w:rPr>
        <w:t>响应内容：</w:t>
      </w:r>
      <w:r>
        <w:rPr>
          <w:rFonts w:hint="eastAsia"/>
        </w:rPr>
        <w:t>Web</w:t>
      </w:r>
      <w:r>
        <w:rPr>
          <w:rFonts w:hint="eastAsia"/>
        </w:rPr>
        <w:t>服务的运行时统计数据（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0A96A389" w14:textId="78A68797" w:rsidR="00DC4E88" w:rsidRPr="00DA2BD0" w:rsidRDefault="00DC4E88" w:rsidP="00D77F66">
      <w:pPr>
        <w:pStyle w:val="3"/>
        <w:spacing w:before="163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获取</w:t>
      </w:r>
      <w:r w:rsidR="00D031C9">
        <w:rPr>
          <w:rFonts w:ascii="Calibri" w:hAnsi="Calibri" w:cs="Times New Roman" w:hint="eastAsia"/>
        </w:rPr>
        <w:t>消息流程</w:t>
      </w:r>
      <w:r w:rsidRPr="00DA2BD0">
        <w:rPr>
          <w:rFonts w:ascii="Calibri" w:hAnsi="Calibri" w:cs="Times New Roman" w:hint="eastAsia"/>
        </w:rPr>
        <w:t>运行时统计数据</w:t>
      </w:r>
    </w:p>
    <w:p w14:paraId="500C67D4" w14:textId="77777777" w:rsidR="00DC4E88" w:rsidRPr="00DA2BD0" w:rsidRDefault="00DC4E88" w:rsidP="00D77F66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基本信息</w:t>
      </w:r>
    </w:p>
    <w:p w14:paraId="06F81E8A" w14:textId="77777777" w:rsidR="00DC4E88" w:rsidRDefault="00DC4E88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/rest/MFRuntimeStat</w:t>
      </w:r>
    </w:p>
    <w:p w14:paraId="77B84489" w14:textId="77777777" w:rsidR="00DC4E88" w:rsidRDefault="00DC4E88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732A22A5" w14:textId="0ADE7AA9" w:rsidR="00DC4E88" w:rsidRDefault="00DC4E88" w:rsidP="00D77F66">
      <w:pPr>
        <w:spacing w:before="163"/>
      </w:pPr>
      <w:r>
        <w:rPr>
          <w:rFonts w:hint="eastAsia"/>
        </w:rPr>
        <w:lastRenderedPageBreak/>
        <w:t>功能描述：查询</w:t>
      </w:r>
      <w:r w:rsidR="00D031C9">
        <w:rPr>
          <w:rFonts w:hint="eastAsia"/>
        </w:rPr>
        <w:t>消息流程</w:t>
      </w:r>
      <w:r>
        <w:rPr>
          <w:rFonts w:hint="eastAsia"/>
        </w:rPr>
        <w:t>（</w:t>
      </w:r>
      <w:r>
        <w:rPr>
          <w:rFonts w:hint="eastAsia"/>
        </w:rPr>
        <w:t>MF</w:t>
      </w:r>
      <w:r>
        <w:rPr>
          <w:rFonts w:hint="eastAsia"/>
        </w:rPr>
        <w:t>）的运行时统计信息</w:t>
      </w:r>
    </w:p>
    <w:p w14:paraId="327FFCEB" w14:textId="77777777" w:rsidR="00DC4E88" w:rsidRPr="00DA2BD0" w:rsidRDefault="00DC4E88" w:rsidP="00D77F66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请求说明</w:t>
      </w:r>
    </w:p>
    <w:p w14:paraId="73168947" w14:textId="630120AE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429D54B1" w14:textId="77777777" w:rsidR="00DC4E88" w:rsidRDefault="00DC4E88" w:rsidP="00D77F66">
      <w:pPr>
        <w:spacing w:before="163"/>
      </w:pPr>
      <w:r>
        <w:rPr>
          <w:rFonts w:hint="eastAsia"/>
        </w:rPr>
        <w:t>无请求参数</w:t>
      </w:r>
    </w:p>
    <w:p w14:paraId="28C6D35C" w14:textId="77777777" w:rsidR="00DC4E88" w:rsidRPr="00DA2BD0" w:rsidRDefault="00DC4E88" w:rsidP="00D77F66">
      <w:pPr>
        <w:pStyle w:val="4"/>
        <w:rPr>
          <w:rFonts w:ascii="Calibri" w:hAnsi="Calibri" w:cs="Times New Roman"/>
        </w:rPr>
      </w:pPr>
      <w:r w:rsidRPr="00DA2BD0">
        <w:rPr>
          <w:rFonts w:ascii="Calibri" w:hAnsi="Calibri" w:cs="Times New Roman" w:hint="eastAsia"/>
        </w:rPr>
        <w:t>响应说明</w:t>
      </w:r>
    </w:p>
    <w:p w14:paraId="6EA727B7" w14:textId="77777777" w:rsidR="00DC4E88" w:rsidRDefault="00DC4E88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1DAB99A2" w14:textId="14144BE9" w:rsidR="00DC4E88" w:rsidRDefault="00DC4E88" w:rsidP="00D77F66">
      <w:pPr>
        <w:spacing w:before="163"/>
      </w:pPr>
      <w:r>
        <w:rPr>
          <w:rFonts w:hint="eastAsia"/>
        </w:rPr>
        <w:t>响应内容：</w:t>
      </w:r>
      <w:r w:rsidR="00D031C9">
        <w:rPr>
          <w:rFonts w:hint="eastAsia"/>
        </w:rPr>
        <w:t>消息流程</w:t>
      </w:r>
      <w:r>
        <w:rPr>
          <w:rFonts w:hint="eastAsia"/>
        </w:rPr>
        <w:t>的运行时统计数据（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719B7DCA" w14:textId="6DF0DF56" w:rsidR="0031778B" w:rsidRPr="0031778B" w:rsidRDefault="0031778B" w:rsidP="00D77F66">
      <w:pPr>
        <w:pStyle w:val="2"/>
        <w:spacing w:before="163"/>
        <w:rPr>
          <w:rFonts w:ascii="Calibri" w:hAnsi="Calibri" w:cs="Times New Roman"/>
        </w:rPr>
      </w:pPr>
      <w:r w:rsidRPr="0031778B">
        <w:rPr>
          <w:rFonts w:ascii="Calibri" w:hAnsi="Calibri" w:cs="Times New Roman" w:hint="eastAsia"/>
        </w:rPr>
        <w:t>EaiManage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1778B" w14:paraId="25E7F424" w14:textId="77777777" w:rsidTr="00DC4E88">
        <w:tc>
          <w:tcPr>
            <w:tcW w:w="8522" w:type="dxa"/>
          </w:tcPr>
          <w:p w14:paraId="7535A42B" w14:textId="77777777" w:rsidR="0031778B" w:rsidRPr="00182A12" w:rsidRDefault="0031778B" w:rsidP="00D77F66">
            <w:pPr>
              <w:spacing w:before="163"/>
              <w:rPr>
                <w:szCs w:val="24"/>
              </w:rPr>
            </w:pPr>
            <w:r w:rsidRPr="00DA546C">
              <w:rPr>
                <w:rFonts w:hint="eastAsia"/>
              </w:rPr>
              <w:t>Endpoint address:</w:t>
            </w:r>
            <w:r w:rsidRPr="00DA546C">
              <w:rPr>
                <w:rFonts w:hint="eastAsia"/>
                <w:b/>
                <w:bCs/>
                <w:szCs w:val="24"/>
              </w:rPr>
              <w:t> </w:t>
            </w:r>
            <w:r w:rsidRPr="00DA546C">
              <w:rPr>
                <w:rFonts w:hint="eastAsia"/>
                <w:szCs w:val="24"/>
              </w:rPr>
              <w:t>http://192.168.202.173:7000/SMC/services/EaiManage</w:t>
            </w:r>
            <w:r w:rsidRPr="00182A12">
              <w:rPr>
                <w:rFonts w:ascii="Noto Sans SC" w:eastAsia="Noto Sans SC" w:hAnsi="Noto Sans SC" w:hint="eastAsia"/>
                <w:color w:val="000000"/>
                <w:szCs w:val="24"/>
              </w:rPr>
              <w:br/>
            </w:r>
            <w:r w:rsidRPr="00DA546C">
              <w:rPr>
                <w:rFonts w:hint="eastAsia"/>
              </w:rPr>
              <w:t>WADL :</w:t>
            </w:r>
            <w:r w:rsidRPr="00DA546C">
              <w:rPr>
                <w:rFonts w:hint="eastAsia"/>
                <w:b/>
                <w:bCs/>
              </w:rPr>
              <w:t> </w:t>
            </w:r>
            <w:r w:rsidRPr="00DA546C">
              <w:rPr>
                <w:szCs w:val="24"/>
              </w:rPr>
              <w:t>http://192.168.202.173:7000/SMC/services/EaiManage?_wadl</w:t>
            </w:r>
          </w:p>
        </w:tc>
      </w:tr>
    </w:tbl>
    <w:p w14:paraId="33D42838" w14:textId="77777777" w:rsidR="0031778B" w:rsidRDefault="0031778B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EaiManage</w:t>
      </w:r>
    </w:p>
    <w:p w14:paraId="6D17AAC2" w14:textId="77777777" w:rsidR="0031778B" w:rsidRDefault="0031778B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3FFEBA14" w14:textId="77777777" w:rsidR="0031778B" w:rsidRDefault="0031778B" w:rsidP="00D77F66">
      <w:pPr>
        <w:spacing w:before="163"/>
      </w:pPr>
      <w:r>
        <w:rPr>
          <w:rFonts w:hint="eastAsia"/>
        </w:rPr>
        <w:t>端点地址：</w:t>
      </w:r>
      <w:r w:rsidRPr="00DA546C">
        <w:t>http://192.168.202.173:7000/SMC/services/EaiManage</w:t>
      </w:r>
    </w:p>
    <w:p w14:paraId="2A3576CC" w14:textId="03748ACB" w:rsidR="0031778B" w:rsidRDefault="0031778B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  <w:hyperlink r:id="rId16" w:history="1">
        <w:r w:rsidR="00B33289" w:rsidRPr="00EA1667">
          <w:rPr>
            <w:rStyle w:val="af"/>
          </w:rPr>
          <w:t>http://192.168.202.173:7000/SMC/services/EaiManage?_wadl</w:t>
        </w:r>
      </w:hyperlink>
    </w:p>
    <w:p w14:paraId="0390DCB4" w14:textId="67455D9C" w:rsidR="00B33289" w:rsidRPr="00B33289" w:rsidRDefault="00B33289" w:rsidP="00D77F66">
      <w:pPr>
        <w:spacing w:before="163"/>
      </w:pPr>
      <w:r>
        <w:rPr>
          <w:rFonts w:hint="eastAsia"/>
        </w:rPr>
        <w:t>使用场景：</w:t>
      </w:r>
      <w:r w:rsidRPr="00B33289">
        <w:rPr>
          <w:rFonts w:hint="eastAsia"/>
        </w:rPr>
        <w:t>记录</w:t>
      </w:r>
      <w:r w:rsidR="001D190C">
        <w:rPr>
          <w:rFonts w:hint="eastAsia"/>
        </w:rPr>
        <w:t>集成流程</w:t>
      </w:r>
      <w:r w:rsidRPr="00B33289">
        <w:rPr>
          <w:rFonts w:hint="eastAsia"/>
        </w:rPr>
        <w:t>的运行日志</w:t>
      </w:r>
    </w:p>
    <w:p w14:paraId="690343AF" w14:textId="390A25D5" w:rsidR="0031778B" w:rsidRPr="0031778B" w:rsidRDefault="00106797" w:rsidP="00D77F66">
      <w:pPr>
        <w:pStyle w:val="3"/>
        <w:spacing w:before="163"/>
        <w:rPr>
          <w:rFonts w:ascii="Calibri" w:hAnsi="Calibri" w:cs="Times New Roman"/>
        </w:rPr>
      </w:pPr>
      <w:r>
        <w:rPr>
          <w:rFonts w:ascii="Calibri" w:hAnsi="Calibri" w:cs="Times New Roman" w:hint="eastAsia"/>
        </w:rPr>
        <w:t>集成流程回写</w:t>
      </w:r>
      <w:r w:rsidR="0031778B" w:rsidRPr="0031778B">
        <w:rPr>
          <w:rFonts w:ascii="Calibri" w:hAnsi="Calibri" w:cs="Times New Roman" w:hint="eastAsia"/>
        </w:rPr>
        <w:t>接口</w:t>
      </w:r>
    </w:p>
    <w:p w14:paraId="3D488949" w14:textId="77777777" w:rsidR="0031778B" w:rsidRPr="007C355A" w:rsidRDefault="0031778B" w:rsidP="00D77F66">
      <w:pPr>
        <w:pStyle w:val="4"/>
        <w:rPr>
          <w:rFonts w:ascii="Calibri" w:hAnsi="Calibri" w:cs="Times New Roman"/>
        </w:rPr>
      </w:pPr>
      <w:r w:rsidRPr="007C355A">
        <w:rPr>
          <w:rFonts w:ascii="Calibri" w:hAnsi="Calibri" w:cs="Times New Roman" w:hint="eastAsia"/>
        </w:rPr>
        <w:t>基本信息</w:t>
      </w:r>
    </w:p>
    <w:p w14:paraId="22C780E6" w14:textId="77777777" w:rsidR="0031778B" w:rsidRDefault="0031778B" w:rsidP="00D77F66">
      <w:pPr>
        <w:spacing w:before="163"/>
      </w:pPr>
      <w:r>
        <w:rPr>
          <w:rFonts w:hint="eastAsia"/>
        </w:rPr>
        <w:t>接口路径：</w:t>
      </w:r>
      <w:r>
        <w:rPr>
          <w:rFonts w:hint="eastAsia"/>
        </w:rPr>
        <w:t>/rest/service-flow-log</w:t>
      </w:r>
    </w:p>
    <w:p w14:paraId="5AA8C70D" w14:textId="77777777" w:rsidR="0031778B" w:rsidRDefault="0031778B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17E93337" w14:textId="7FD3AA46" w:rsidR="0031778B" w:rsidRDefault="0031778B" w:rsidP="00D77F66">
      <w:pPr>
        <w:spacing w:before="163"/>
      </w:pPr>
      <w:r>
        <w:rPr>
          <w:rFonts w:hint="eastAsia"/>
        </w:rPr>
        <w:lastRenderedPageBreak/>
        <w:t>功能描述：用于</w:t>
      </w:r>
      <w:r w:rsidR="001D190C">
        <w:rPr>
          <w:rFonts w:hint="eastAsia"/>
        </w:rPr>
        <w:t>回写集成流程</w:t>
      </w:r>
      <w:r>
        <w:rPr>
          <w:rFonts w:hint="eastAsia"/>
        </w:rPr>
        <w:t>的运行日志信息，记录</w:t>
      </w:r>
      <w:r w:rsidR="001D190C">
        <w:rPr>
          <w:rFonts w:hint="eastAsia"/>
        </w:rPr>
        <w:t>集成流程</w:t>
      </w:r>
      <w:r>
        <w:rPr>
          <w:rFonts w:hint="eastAsia"/>
        </w:rPr>
        <w:t>执行过程中的日志数据</w:t>
      </w:r>
    </w:p>
    <w:p w14:paraId="685E7143" w14:textId="77777777" w:rsidR="0031778B" w:rsidRPr="007C355A" w:rsidRDefault="0031778B" w:rsidP="00D77F66">
      <w:pPr>
        <w:pStyle w:val="4"/>
        <w:rPr>
          <w:rFonts w:ascii="Calibri" w:hAnsi="Calibri" w:cs="Times New Roman"/>
        </w:rPr>
      </w:pPr>
      <w:r w:rsidRPr="007C355A">
        <w:rPr>
          <w:rFonts w:ascii="Calibri" w:hAnsi="Calibri" w:cs="Times New Roman" w:hint="eastAsia"/>
        </w:rPr>
        <w:t>请求说明</w:t>
      </w:r>
    </w:p>
    <w:p w14:paraId="0A2BFE98" w14:textId="77777777" w:rsidR="0031778B" w:rsidRDefault="0031778B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54D2CC3C" w14:textId="77777777" w:rsidR="0031778B" w:rsidRDefault="0031778B" w:rsidP="00D77F66">
      <w:pPr>
        <w:spacing w:before="163"/>
      </w:pPr>
      <w:r>
        <w:rPr>
          <w:rFonts w:hint="eastAsia"/>
        </w:rPr>
        <w:t>请求体参数：</w:t>
      </w:r>
    </w:p>
    <w:p w14:paraId="35F1EA6C" w14:textId="78340D4B" w:rsidR="0031778B" w:rsidRDefault="0031778B" w:rsidP="00D77F66">
      <w:pPr>
        <w:spacing w:before="163"/>
      </w:pPr>
      <w:r>
        <w:rPr>
          <w:rFonts w:hint="eastAsia"/>
        </w:rPr>
        <w:t>request</w:t>
      </w:r>
      <w:r>
        <w:rPr>
          <w:rFonts w:hint="eastAsia"/>
        </w:rPr>
        <w:t>（</w:t>
      </w:r>
      <w:r>
        <w:rPr>
          <w:rFonts w:hint="eastAsia"/>
        </w:rPr>
        <w:t>string</w:t>
      </w:r>
      <w:r>
        <w:rPr>
          <w:rFonts w:hint="eastAsia"/>
        </w:rPr>
        <w:t>）：</w:t>
      </w:r>
      <w:r w:rsidR="001D190C">
        <w:rPr>
          <w:rFonts w:hint="eastAsia"/>
        </w:rPr>
        <w:t>集成流程</w:t>
      </w:r>
      <w:r>
        <w:rPr>
          <w:rFonts w:hint="eastAsia"/>
        </w:rPr>
        <w:t>的日志内容</w:t>
      </w:r>
    </w:p>
    <w:p w14:paraId="1CBAF5CC" w14:textId="77777777" w:rsidR="0031778B" w:rsidRPr="007C355A" w:rsidRDefault="0031778B" w:rsidP="00D77F66">
      <w:pPr>
        <w:pStyle w:val="4"/>
        <w:rPr>
          <w:rFonts w:ascii="Calibri" w:hAnsi="Calibri" w:cs="Times New Roman"/>
        </w:rPr>
      </w:pPr>
      <w:r w:rsidRPr="007C355A">
        <w:rPr>
          <w:rFonts w:ascii="Calibri" w:hAnsi="Calibri" w:cs="Times New Roman" w:hint="eastAsia"/>
        </w:rPr>
        <w:t>响应说明</w:t>
      </w:r>
    </w:p>
    <w:p w14:paraId="4B744E4D" w14:textId="77777777" w:rsidR="0031778B" w:rsidRDefault="0031778B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47ECCCD8" w14:textId="77777777" w:rsidR="0031778B" w:rsidRDefault="0031778B" w:rsidP="00D77F66">
      <w:pPr>
        <w:spacing w:before="163"/>
      </w:pPr>
      <w:r>
        <w:rPr>
          <w:rFonts w:hint="eastAsia"/>
        </w:rPr>
        <w:t>响应参数：</w:t>
      </w:r>
    </w:p>
    <w:p w14:paraId="627B5162" w14:textId="0E09C499" w:rsidR="0031778B" w:rsidRDefault="0031778B" w:rsidP="00D77F66">
      <w:pPr>
        <w:spacing w:before="163"/>
      </w:pPr>
      <w:r>
        <w:rPr>
          <w:rFonts w:hint="eastAsia"/>
        </w:rPr>
        <w:t>result</w:t>
      </w:r>
      <w:r>
        <w:rPr>
          <w:rFonts w:hint="eastAsia"/>
        </w:rPr>
        <w:t>（</w:t>
      </w:r>
      <w:r>
        <w:rPr>
          <w:rFonts w:hint="eastAsia"/>
        </w:rPr>
        <w:t>string</w:t>
      </w:r>
      <w:r>
        <w:rPr>
          <w:rFonts w:hint="eastAsia"/>
        </w:rPr>
        <w:t>）：操作结果标识</w:t>
      </w:r>
    </w:p>
    <w:p w14:paraId="7CB4A382" w14:textId="133DCF9F" w:rsidR="00EC47B9" w:rsidRPr="00EC47B9" w:rsidRDefault="00EC47B9" w:rsidP="00EC47B9">
      <w:pPr>
        <w:pStyle w:val="1"/>
        <w:rPr>
          <w:rFonts w:ascii="Calibri" w:hAnsi="Calibri" w:cs="Times New Roman"/>
        </w:rPr>
      </w:pPr>
      <w:r w:rsidRPr="00EC47B9">
        <w:rPr>
          <w:rFonts w:ascii="Calibri" w:hAnsi="Calibri" w:cs="Times New Roman" w:hint="eastAsia"/>
        </w:rPr>
        <w:t>集成调用类</w:t>
      </w:r>
    </w:p>
    <w:p w14:paraId="1B9D5C68" w14:textId="4CB4E3BF" w:rsidR="00EC47B9" w:rsidRPr="00CF5C4C" w:rsidRDefault="00EC47B9" w:rsidP="00D77F66">
      <w:pPr>
        <w:pStyle w:val="2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/>
        </w:rPr>
        <w:t>ApiAuthenticater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C47B9" w14:paraId="3EAF04FD" w14:textId="77777777" w:rsidTr="006B4BBB">
        <w:tc>
          <w:tcPr>
            <w:tcW w:w="8522" w:type="dxa"/>
          </w:tcPr>
          <w:p w14:paraId="7EEECFC7" w14:textId="77777777" w:rsidR="00EC47B9" w:rsidRDefault="00EC47B9" w:rsidP="00D77F66">
            <w:pPr>
              <w:spacing w:before="163"/>
            </w:pPr>
            <w:r>
              <w:t>Endpoint address: http://192.168.202.173:7000/SMC/services/ApiAuthenticater</w:t>
            </w:r>
          </w:p>
          <w:p w14:paraId="2AA608DE" w14:textId="77777777" w:rsidR="00EC47B9" w:rsidRDefault="00EC47B9" w:rsidP="00D77F66">
            <w:pPr>
              <w:spacing w:before="163"/>
            </w:pPr>
            <w:r>
              <w:t>WADL : http://192.168.202.173:7000/SMC/services/ApiAuthenticater?_wadl</w:t>
            </w:r>
          </w:p>
        </w:tc>
      </w:tr>
    </w:tbl>
    <w:p w14:paraId="5B5F3DAB" w14:textId="77777777" w:rsidR="00EC47B9" w:rsidRDefault="00EC47B9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ApiAuthenticater</w:t>
      </w:r>
    </w:p>
    <w:p w14:paraId="6FCDA834" w14:textId="00CD1B27" w:rsidR="00EC47B9" w:rsidRDefault="00EC47B9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3FBABFFD" w14:textId="77777777" w:rsidR="00EC47B9" w:rsidRDefault="00EC47B9" w:rsidP="00D77F66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http://192.168.202.173:7000/SMC/services/ApiAuthenticater</w:t>
      </w:r>
    </w:p>
    <w:p w14:paraId="7A64125E" w14:textId="57975C71" w:rsidR="00EC47B9" w:rsidRDefault="00EC47B9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6C218899" w14:textId="77777777" w:rsidR="00EC47B9" w:rsidRDefault="007D5857" w:rsidP="00D77F66">
      <w:pPr>
        <w:spacing w:before="163"/>
      </w:pPr>
      <w:hyperlink r:id="rId17" w:history="1">
        <w:r w:rsidR="00EC47B9" w:rsidRPr="00EA1667">
          <w:rPr>
            <w:rStyle w:val="af"/>
            <w:rFonts w:hint="eastAsia"/>
          </w:rPr>
          <w:t>http://192.168.202.173:7000/SMC/services/ApiAuthenticater?_wadl</w:t>
        </w:r>
      </w:hyperlink>
    </w:p>
    <w:p w14:paraId="5D82375D" w14:textId="39FA5E77" w:rsidR="00EC47B9" w:rsidRPr="00B33289" w:rsidRDefault="00EC47B9" w:rsidP="00D77F66">
      <w:pPr>
        <w:spacing w:before="163"/>
      </w:pPr>
      <w:r>
        <w:rPr>
          <w:rFonts w:hint="eastAsia"/>
        </w:rPr>
        <w:lastRenderedPageBreak/>
        <w:t>使用场景：</w:t>
      </w:r>
      <w:r w:rsidRPr="00946112">
        <w:rPr>
          <w:rFonts w:hint="eastAsia"/>
        </w:rPr>
        <w:t>API</w:t>
      </w:r>
      <w:r w:rsidRPr="00946112">
        <w:rPr>
          <w:rFonts w:hint="eastAsia"/>
        </w:rPr>
        <w:t>身份认证接口</w:t>
      </w:r>
      <w:r w:rsidR="001D190C">
        <w:rPr>
          <w:rFonts w:hint="eastAsia"/>
        </w:rPr>
        <w:t>获取</w:t>
      </w:r>
      <w:r w:rsidR="001D190C">
        <w:rPr>
          <w:rFonts w:hint="eastAsia"/>
        </w:rPr>
        <w:t>Token</w:t>
      </w:r>
      <w:r w:rsidRPr="00946112">
        <w:rPr>
          <w:rFonts w:hint="eastAsia"/>
        </w:rPr>
        <w:t>，验证应用编码与密码的合法性，完成</w:t>
      </w:r>
      <w:r w:rsidRPr="00946112">
        <w:rPr>
          <w:rFonts w:hint="eastAsia"/>
        </w:rPr>
        <w:t>API</w:t>
      </w:r>
      <w:r w:rsidRPr="00946112">
        <w:rPr>
          <w:rFonts w:hint="eastAsia"/>
        </w:rPr>
        <w:t>访问的身份校验</w:t>
      </w:r>
    </w:p>
    <w:p w14:paraId="6792C645" w14:textId="77777777" w:rsidR="00EC47B9" w:rsidRPr="00CF5C4C" w:rsidRDefault="00EC47B9" w:rsidP="00D77F66">
      <w:pPr>
        <w:pStyle w:val="3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基本信息</w:t>
      </w:r>
    </w:p>
    <w:p w14:paraId="04CD3CF5" w14:textId="77777777" w:rsidR="00EC47B9" w:rsidRDefault="00EC47B9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/security/authenticate</w:t>
      </w:r>
    </w:p>
    <w:p w14:paraId="50A82818" w14:textId="77777777" w:rsidR="00EC47B9" w:rsidRDefault="00EC47B9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E16F72F" w14:textId="0DBCF1AD" w:rsidR="00EC47B9" w:rsidRDefault="00EC47B9" w:rsidP="00D77F66">
      <w:pPr>
        <w:spacing w:before="163"/>
      </w:pPr>
      <w:r>
        <w:rPr>
          <w:rFonts w:hint="eastAsia"/>
        </w:rPr>
        <w:t>功能描述：</w:t>
      </w:r>
      <w:r w:rsidR="001D190C">
        <w:rPr>
          <w:rFonts w:hint="eastAsia"/>
        </w:rPr>
        <w:t>获取</w:t>
      </w:r>
      <w:r w:rsidR="001D190C">
        <w:rPr>
          <w:rFonts w:hint="eastAsia"/>
        </w:rPr>
        <w:t>Token</w:t>
      </w:r>
      <w:r>
        <w:rPr>
          <w:rFonts w:hint="eastAsia"/>
        </w:rPr>
        <w:t>验证应用的编码与密码合法性，完成</w:t>
      </w:r>
      <w:r>
        <w:rPr>
          <w:rFonts w:hint="eastAsia"/>
        </w:rPr>
        <w:t>API</w:t>
      </w:r>
      <w:r>
        <w:rPr>
          <w:rFonts w:hint="eastAsia"/>
        </w:rPr>
        <w:t>访问的身份认证</w:t>
      </w:r>
    </w:p>
    <w:p w14:paraId="3215B771" w14:textId="77777777" w:rsidR="00EC47B9" w:rsidRPr="00CF5C4C" w:rsidRDefault="00EC47B9" w:rsidP="00D77F66">
      <w:pPr>
        <w:pStyle w:val="3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请求说明</w:t>
      </w:r>
    </w:p>
    <w:p w14:paraId="062B3D13" w14:textId="77777777" w:rsidR="00EC47B9" w:rsidRDefault="00EC47B9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application/x-www-form-urlencoded</w:t>
      </w:r>
    </w:p>
    <w:p w14:paraId="43D2BF45" w14:textId="77777777" w:rsidR="00EC47B9" w:rsidRDefault="00EC47B9" w:rsidP="00D77F66">
      <w:pPr>
        <w:spacing w:before="163"/>
      </w:pPr>
      <w:r>
        <w:rPr>
          <w:rFonts w:hint="eastAsia"/>
        </w:rPr>
        <w:t>请求参数</w:t>
      </w:r>
    </w:p>
    <w:p w14:paraId="07008AD8" w14:textId="4DC31B02" w:rsidR="00EC47B9" w:rsidRDefault="00EC47B9" w:rsidP="00D77F66">
      <w:pPr>
        <w:spacing w:before="163"/>
      </w:pPr>
      <w:r>
        <w:rPr>
          <w:rFonts w:hint="eastAsia"/>
        </w:rPr>
        <w:t>appCode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 w:rsidR="001D190C">
        <w:rPr>
          <w:rFonts w:hint="eastAsia"/>
        </w:rPr>
        <w:t>应用管理中</w:t>
      </w:r>
      <w:r>
        <w:rPr>
          <w:rFonts w:hint="eastAsia"/>
        </w:rPr>
        <w:t>应用的唯一编码</w:t>
      </w:r>
    </w:p>
    <w:p w14:paraId="3ADB2C9A" w14:textId="0CB87FFA" w:rsidR="00EC47B9" w:rsidRDefault="00EC47B9" w:rsidP="00D77F66">
      <w:pPr>
        <w:spacing w:before="163"/>
      </w:pPr>
      <w:r>
        <w:rPr>
          <w:rFonts w:hint="eastAsia"/>
        </w:rPr>
        <w:t>appPwd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）：应用对应的认证密码</w:t>
      </w:r>
      <w:r w:rsidR="001D190C">
        <w:rPr>
          <w:rFonts w:hint="eastAsia"/>
        </w:rPr>
        <w:t>（密文）</w:t>
      </w:r>
    </w:p>
    <w:p w14:paraId="054AE944" w14:textId="77777777" w:rsidR="00EC47B9" w:rsidRPr="00CF5C4C" w:rsidRDefault="00EC47B9" w:rsidP="00D77F66">
      <w:pPr>
        <w:pStyle w:val="3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响应说明</w:t>
      </w:r>
    </w:p>
    <w:p w14:paraId="25E37699" w14:textId="77777777" w:rsidR="00EC47B9" w:rsidRDefault="00EC47B9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text/plain</w:t>
      </w:r>
    </w:p>
    <w:p w14:paraId="22499B75" w14:textId="5D5BB0C2" w:rsidR="00EC47B9" w:rsidRDefault="00EC47B9" w:rsidP="00D77F66">
      <w:pPr>
        <w:spacing w:before="163"/>
      </w:pPr>
      <w:r>
        <w:rPr>
          <w:rFonts w:hint="eastAsia"/>
        </w:rPr>
        <w:t>响应内容：认证结果</w:t>
      </w:r>
    </w:p>
    <w:p w14:paraId="6F4E79A0" w14:textId="348372E8" w:rsidR="00974032" w:rsidRDefault="00974032" w:rsidP="00D77F66">
      <w:pPr>
        <w:pStyle w:val="2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ApiResourceLocator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8160A" w14:paraId="31FA827F" w14:textId="77777777" w:rsidTr="00D8160A">
        <w:tc>
          <w:tcPr>
            <w:tcW w:w="8522" w:type="dxa"/>
          </w:tcPr>
          <w:p w14:paraId="75E869E0" w14:textId="77777777" w:rsidR="00D8160A" w:rsidRDefault="00D8160A" w:rsidP="00D8160A">
            <w:pPr>
              <w:spacing w:before="163"/>
            </w:pPr>
            <w:r>
              <w:t>Endpoint address: http://192.168.202.173:7000/SMC/services/ApiResourceLocator</w:t>
            </w:r>
          </w:p>
          <w:p w14:paraId="72C606A9" w14:textId="70329E13" w:rsidR="00D8160A" w:rsidRDefault="00D8160A" w:rsidP="00D8160A">
            <w:pPr>
              <w:spacing w:before="163"/>
            </w:pPr>
            <w:r>
              <w:t>WADL : http://192.168.202.173:7000/SMC/services/ApiResourceLocator?_wadl</w:t>
            </w:r>
          </w:p>
        </w:tc>
      </w:tr>
    </w:tbl>
    <w:p w14:paraId="7E2936D7" w14:textId="42953ECE" w:rsidR="00974032" w:rsidRDefault="00974032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ApiResourceLocator</w:t>
      </w:r>
    </w:p>
    <w:p w14:paraId="0E29E380" w14:textId="2198DFC4" w:rsidR="00974032" w:rsidRDefault="00974032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78094FAE" w14:textId="37FB3F99" w:rsidR="00974032" w:rsidRDefault="00974032" w:rsidP="00D77F66">
      <w:pPr>
        <w:spacing w:before="163"/>
      </w:pPr>
      <w:r>
        <w:rPr>
          <w:rFonts w:hint="eastAsia"/>
        </w:rPr>
        <w:lastRenderedPageBreak/>
        <w:t>端点地址：</w:t>
      </w:r>
      <w:r>
        <w:rPr>
          <w:rFonts w:hint="eastAsia"/>
        </w:rPr>
        <w:t>http://192.168.202.173:7000/SMC/services/ApiResourceLocator</w:t>
      </w:r>
    </w:p>
    <w:p w14:paraId="374B9B7B" w14:textId="3D4F936B" w:rsidR="00974032" w:rsidRDefault="00974032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1842D088" w14:textId="779EF0B9" w:rsidR="00974032" w:rsidRDefault="007D5857" w:rsidP="00D77F66">
      <w:pPr>
        <w:spacing w:before="163"/>
      </w:pPr>
      <w:hyperlink r:id="rId18" w:history="1">
        <w:r w:rsidR="00B33289" w:rsidRPr="00EA1667">
          <w:rPr>
            <w:rStyle w:val="af"/>
            <w:rFonts w:hint="eastAsia"/>
          </w:rPr>
          <w:t>http://192.168.202.173:7000/SMC/services/ApiResourceLocator?_wadl</w:t>
        </w:r>
      </w:hyperlink>
    </w:p>
    <w:p w14:paraId="661E5747" w14:textId="7BC1D17F" w:rsidR="00B33289" w:rsidRPr="00B33289" w:rsidRDefault="00B33289" w:rsidP="00D77F66">
      <w:pPr>
        <w:spacing w:before="163"/>
      </w:pPr>
      <w:r>
        <w:rPr>
          <w:rFonts w:hint="eastAsia"/>
        </w:rPr>
        <w:t>使用场景：</w:t>
      </w:r>
      <w:r w:rsidR="00946112" w:rsidRPr="00946112">
        <w:rPr>
          <w:rFonts w:hint="eastAsia"/>
        </w:rPr>
        <w:t>用于</w:t>
      </w:r>
      <w:r w:rsidR="00946112" w:rsidRPr="00946112">
        <w:rPr>
          <w:rFonts w:hint="eastAsia"/>
        </w:rPr>
        <w:t>API</w:t>
      </w:r>
      <w:r w:rsidR="00946112" w:rsidRPr="00946112">
        <w:rPr>
          <w:rFonts w:hint="eastAsia"/>
        </w:rPr>
        <w:t>配置的查询与管理</w:t>
      </w:r>
    </w:p>
    <w:p w14:paraId="70FC2F14" w14:textId="134F1C54" w:rsidR="00974032" w:rsidRPr="00C45ED2" w:rsidRDefault="00974032" w:rsidP="00D77F66">
      <w:pPr>
        <w:pStyle w:val="3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查询单个</w:t>
      </w:r>
      <w:r w:rsidRPr="00C45ED2">
        <w:rPr>
          <w:rFonts w:ascii="Calibri" w:hAnsi="Calibri" w:cs="Times New Roman" w:hint="eastAsia"/>
        </w:rPr>
        <w:t>API</w:t>
      </w:r>
      <w:r w:rsidRPr="00C45ED2">
        <w:rPr>
          <w:rFonts w:ascii="Calibri" w:hAnsi="Calibri" w:cs="Times New Roman" w:hint="eastAsia"/>
        </w:rPr>
        <w:t>配置</w:t>
      </w:r>
    </w:p>
    <w:p w14:paraId="3848AE73" w14:textId="19537082" w:rsidR="00C45ED2" w:rsidRPr="00C45ED2" w:rsidRDefault="00C45ED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基本信息</w:t>
      </w:r>
    </w:p>
    <w:p w14:paraId="15A70AD4" w14:textId="77777777" w:rsidR="00974032" w:rsidRDefault="00974032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/registry/api-config</w:t>
      </w:r>
    </w:p>
    <w:p w14:paraId="44572488" w14:textId="77777777" w:rsidR="00974032" w:rsidRDefault="00974032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5E21541D" w14:textId="2EA72C89" w:rsidR="00974032" w:rsidRDefault="00974032" w:rsidP="00D77F66">
      <w:pPr>
        <w:spacing w:before="163"/>
      </w:pPr>
      <w:r>
        <w:rPr>
          <w:rFonts w:hint="eastAsia"/>
        </w:rPr>
        <w:t>功能描述：根据</w:t>
      </w:r>
      <w:r>
        <w:rPr>
          <w:rFonts w:hint="eastAsia"/>
        </w:rPr>
        <w:t>API</w:t>
      </w:r>
      <w:r>
        <w:rPr>
          <w:rFonts w:hint="eastAsia"/>
        </w:rPr>
        <w:t>分组、编码、版本，查询对应的单个</w:t>
      </w:r>
      <w:r>
        <w:rPr>
          <w:rFonts w:hint="eastAsia"/>
        </w:rPr>
        <w:t>API</w:t>
      </w:r>
      <w:r>
        <w:rPr>
          <w:rFonts w:hint="eastAsia"/>
        </w:rPr>
        <w:t>配置详情</w:t>
      </w:r>
    </w:p>
    <w:p w14:paraId="3FA4CD27" w14:textId="310FE021" w:rsidR="00974032" w:rsidRPr="00C45ED2" w:rsidRDefault="0097403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请求说明</w:t>
      </w:r>
    </w:p>
    <w:p w14:paraId="305F2B3C" w14:textId="7ED2AD15" w:rsidR="00974032" w:rsidRDefault="00974032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4E0A5D03" w14:textId="77777777" w:rsidR="00974032" w:rsidRDefault="00974032" w:rsidP="00D77F66">
      <w:pPr>
        <w:spacing w:before="163"/>
      </w:pPr>
      <w:r>
        <w:rPr>
          <w:rFonts w:hint="eastAsia"/>
        </w:rPr>
        <w:t>查询参数：</w:t>
      </w:r>
    </w:p>
    <w:p w14:paraId="7E9F091D" w14:textId="760FC6B9" w:rsidR="00974032" w:rsidRDefault="00974032" w:rsidP="00D77F66">
      <w:pPr>
        <w:spacing w:before="163"/>
      </w:pPr>
      <w:r>
        <w:rPr>
          <w:rFonts w:hint="eastAsia"/>
        </w:rPr>
        <w:t>apiGroup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API</w:t>
      </w:r>
      <w:r>
        <w:rPr>
          <w:rFonts w:hint="eastAsia"/>
        </w:rPr>
        <w:t>所属的分组</w:t>
      </w:r>
      <w:r w:rsidR="001D190C">
        <w:rPr>
          <w:rFonts w:hint="eastAsia"/>
        </w:rPr>
        <w:t>编码</w:t>
      </w:r>
    </w:p>
    <w:p w14:paraId="362D9340" w14:textId="470CAD86" w:rsidR="00974032" w:rsidRDefault="00974032" w:rsidP="00D77F66">
      <w:pPr>
        <w:spacing w:before="163"/>
      </w:pPr>
      <w:r>
        <w:rPr>
          <w:rFonts w:hint="eastAsia"/>
        </w:rPr>
        <w:t>apiCode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API</w:t>
      </w:r>
      <w:r>
        <w:rPr>
          <w:rFonts w:hint="eastAsia"/>
        </w:rPr>
        <w:t>的唯一编码</w:t>
      </w:r>
    </w:p>
    <w:p w14:paraId="0D76BF84" w14:textId="4C69BAC8" w:rsidR="00974032" w:rsidRDefault="00974032" w:rsidP="00D77F66">
      <w:pPr>
        <w:spacing w:before="163"/>
      </w:pPr>
      <w:r>
        <w:rPr>
          <w:rFonts w:hint="eastAsia"/>
        </w:rPr>
        <w:t>apiVersion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API</w:t>
      </w:r>
      <w:r>
        <w:rPr>
          <w:rFonts w:hint="eastAsia"/>
        </w:rPr>
        <w:t>的版本标识</w:t>
      </w:r>
    </w:p>
    <w:p w14:paraId="1F9DE673" w14:textId="49160E9B" w:rsidR="00974032" w:rsidRPr="00C45ED2" w:rsidRDefault="0097403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响应说明</w:t>
      </w:r>
    </w:p>
    <w:p w14:paraId="079E85CC" w14:textId="77777777" w:rsidR="00974032" w:rsidRDefault="00974032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677FA98A" w14:textId="7C97D9D8" w:rsidR="00974032" w:rsidRDefault="00974032" w:rsidP="00D77F66">
      <w:pPr>
        <w:spacing w:before="163"/>
      </w:pPr>
      <w:r>
        <w:rPr>
          <w:rFonts w:hint="eastAsia"/>
        </w:rPr>
        <w:t>响应内容：单个</w:t>
      </w:r>
      <w:r>
        <w:rPr>
          <w:rFonts w:hint="eastAsia"/>
        </w:rPr>
        <w:t>API</w:t>
      </w:r>
      <w:r>
        <w:rPr>
          <w:rFonts w:hint="eastAsia"/>
        </w:rPr>
        <w:t>的配置详情数据（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27980972" w14:textId="2C377DF6" w:rsidR="00974032" w:rsidRPr="00C45ED2" w:rsidRDefault="00974032" w:rsidP="00D77F66">
      <w:pPr>
        <w:pStyle w:val="3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lastRenderedPageBreak/>
        <w:t>查询指定分组的</w:t>
      </w:r>
      <w:r w:rsidRPr="00C45ED2">
        <w:rPr>
          <w:rFonts w:ascii="Calibri" w:hAnsi="Calibri" w:cs="Times New Roman" w:hint="eastAsia"/>
        </w:rPr>
        <w:t>API</w:t>
      </w:r>
      <w:r w:rsidRPr="00C45ED2">
        <w:rPr>
          <w:rFonts w:ascii="Calibri" w:hAnsi="Calibri" w:cs="Times New Roman" w:hint="eastAsia"/>
        </w:rPr>
        <w:t>配置列表</w:t>
      </w:r>
    </w:p>
    <w:p w14:paraId="6E7F28F7" w14:textId="7CDF6A64" w:rsidR="00C45ED2" w:rsidRPr="00C45ED2" w:rsidRDefault="00C45ED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基本信息</w:t>
      </w:r>
    </w:p>
    <w:p w14:paraId="0EAF2CFD" w14:textId="77777777" w:rsidR="00974032" w:rsidRDefault="00974032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/registry/api-config-list</w:t>
      </w:r>
    </w:p>
    <w:p w14:paraId="715D9FD4" w14:textId="77777777" w:rsidR="00974032" w:rsidRDefault="00974032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2FC97184" w14:textId="54F4F124" w:rsidR="00974032" w:rsidRDefault="00974032" w:rsidP="00D77F66">
      <w:pPr>
        <w:spacing w:before="163"/>
      </w:pPr>
      <w:r>
        <w:rPr>
          <w:rFonts w:hint="eastAsia"/>
        </w:rPr>
        <w:t>功能描述：查询指定</w:t>
      </w:r>
      <w:r>
        <w:rPr>
          <w:rFonts w:hint="eastAsia"/>
        </w:rPr>
        <w:t>API</w:t>
      </w:r>
      <w:r>
        <w:rPr>
          <w:rFonts w:hint="eastAsia"/>
        </w:rPr>
        <w:t>分组下的所有</w:t>
      </w:r>
      <w:r>
        <w:rPr>
          <w:rFonts w:hint="eastAsia"/>
        </w:rPr>
        <w:t>API</w:t>
      </w:r>
      <w:r>
        <w:rPr>
          <w:rFonts w:hint="eastAsia"/>
        </w:rPr>
        <w:t>配置列表</w:t>
      </w:r>
    </w:p>
    <w:p w14:paraId="5E14A533" w14:textId="22018414" w:rsidR="00974032" w:rsidRPr="00C45ED2" w:rsidRDefault="0097403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请求说明</w:t>
      </w:r>
    </w:p>
    <w:p w14:paraId="591283F8" w14:textId="53D3C8FE" w:rsidR="00974032" w:rsidRDefault="00974032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365DB742" w14:textId="77777777" w:rsidR="00974032" w:rsidRDefault="00974032" w:rsidP="00D77F66">
      <w:pPr>
        <w:spacing w:before="163"/>
      </w:pPr>
      <w:r>
        <w:rPr>
          <w:rFonts w:hint="eastAsia"/>
        </w:rPr>
        <w:t>查询参数：</w:t>
      </w:r>
    </w:p>
    <w:p w14:paraId="444C239C" w14:textId="3FAE46FB" w:rsidR="00974032" w:rsidRDefault="00974032" w:rsidP="00D77F66">
      <w:pPr>
        <w:spacing w:before="163"/>
      </w:pPr>
      <w:r>
        <w:rPr>
          <w:rFonts w:hint="eastAsia"/>
        </w:rPr>
        <w:t>apiGroup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API</w:t>
      </w:r>
      <w:r>
        <w:rPr>
          <w:rFonts w:hint="eastAsia"/>
        </w:rPr>
        <w:t>所属的分组</w:t>
      </w:r>
      <w:r w:rsidR="001D190C">
        <w:rPr>
          <w:rFonts w:hint="eastAsia"/>
        </w:rPr>
        <w:t>编码</w:t>
      </w:r>
    </w:p>
    <w:p w14:paraId="37FF0033" w14:textId="2F34AF96" w:rsidR="00974032" w:rsidRPr="00C45ED2" w:rsidRDefault="0097403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响应说明</w:t>
      </w:r>
    </w:p>
    <w:p w14:paraId="4CB766EA" w14:textId="77777777" w:rsidR="00974032" w:rsidRDefault="00974032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32F3F64D" w14:textId="693FEE6A" w:rsidR="00974032" w:rsidRDefault="00974032" w:rsidP="00D77F66">
      <w:pPr>
        <w:spacing w:before="163"/>
      </w:pPr>
      <w:r>
        <w:rPr>
          <w:rFonts w:hint="eastAsia"/>
        </w:rPr>
        <w:t>响应内容：指定分组下的</w:t>
      </w:r>
      <w:r>
        <w:rPr>
          <w:rFonts w:hint="eastAsia"/>
        </w:rPr>
        <w:t>API</w:t>
      </w:r>
      <w:r>
        <w:rPr>
          <w:rFonts w:hint="eastAsia"/>
        </w:rPr>
        <w:t>配置列表数据（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543CB2E6" w14:textId="66787865" w:rsidR="00974032" w:rsidRPr="00C45ED2" w:rsidRDefault="00974032" w:rsidP="00D77F66">
      <w:pPr>
        <w:pStyle w:val="3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查询指定分组</w:t>
      </w:r>
      <w:r w:rsidRPr="00C45ED2">
        <w:rPr>
          <w:rFonts w:ascii="Calibri" w:hAnsi="Calibri" w:cs="Times New Roman" w:hint="eastAsia"/>
        </w:rPr>
        <w:t>+</w:t>
      </w:r>
      <w:r w:rsidRPr="00C45ED2">
        <w:rPr>
          <w:rFonts w:ascii="Calibri" w:hAnsi="Calibri" w:cs="Times New Roman" w:hint="eastAsia"/>
        </w:rPr>
        <w:t>编码的</w:t>
      </w:r>
      <w:r w:rsidRPr="00C45ED2">
        <w:rPr>
          <w:rFonts w:ascii="Calibri" w:hAnsi="Calibri" w:cs="Times New Roman" w:hint="eastAsia"/>
        </w:rPr>
        <w:t>API</w:t>
      </w:r>
      <w:r w:rsidRPr="00C45ED2">
        <w:rPr>
          <w:rFonts w:ascii="Calibri" w:hAnsi="Calibri" w:cs="Times New Roman" w:hint="eastAsia"/>
        </w:rPr>
        <w:t>配置集合</w:t>
      </w:r>
    </w:p>
    <w:p w14:paraId="377C8D27" w14:textId="16BFDA6A" w:rsidR="00C45ED2" w:rsidRPr="00C45ED2" w:rsidRDefault="00C45ED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基本信息</w:t>
      </w:r>
    </w:p>
    <w:p w14:paraId="37A813F9" w14:textId="77777777" w:rsidR="00974032" w:rsidRDefault="00974032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/registry/api-configs</w:t>
      </w:r>
    </w:p>
    <w:p w14:paraId="4612F8F2" w14:textId="77777777" w:rsidR="00974032" w:rsidRDefault="00974032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60E52C4F" w14:textId="2C090B19" w:rsidR="00974032" w:rsidRDefault="00974032" w:rsidP="00D77F66">
      <w:pPr>
        <w:spacing w:before="163"/>
      </w:pPr>
      <w:r>
        <w:rPr>
          <w:rFonts w:hint="eastAsia"/>
        </w:rPr>
        <w:t>功能描述：查询指定</w:t>
      </w:r>
      <w:r>
        <w:rPr>
          <w:rFonts w:hint="eastAsia"/>
        </w:rPr>
        <w:t>API</w:t>
      </w:r>
      <w:r>
        <w:rPr>
          <w:rFonts w:hint="eastAsia"/>
        </w:rPr>
        <w:t>分组、编码下的所有版本</w:t>
      </w:r>
      <w:r>
        <w:rPr>
          <w:rFonts w:hint="eastAsia"/>
        </w:rPr>
        <w:t>API</w:t>
      </w:r>
      <w:r>
        <w:rPr>
          <w:rFonts w:hint="eastAsia"/>
        </w:rPr>
        <w:t>配置集合</w:t>
      </w:r>
    </w:p>
    <w:p w14:paraId="52E1CF14" w14:textId="592AD518" w:rsidR="00974032" w:rsidRPr="00C45ED2" w:rsidRDefault="0097403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请求说明</w:t>
      </w:r>
    </w:p>
    <w:p w14:paraId="3BD22030" w14:textId="71FB89FB" w:rsidR="00974032" w:rsidRDefault="00974032" w:rsidP="00D77F66">
      <w:pPr>
        <w:spacing w:before="163"/>
      </w:pPr>
      <w:r>
        <w:rPr>
          <w:rFonts w:hint="eastAsia"/>
        </w:rPr>
        <w:lastRenderedPageBreak/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072996D3" w14:textId="77777777" w:rsidR="00974032" w:rsidRDefault="00974032" w:rsidP="00D77F66">
      <w:pPr>
        <w:spacing w:before="163"/>
      </w:pPr>
      <w:r>
        <w:rPr>
          <w:rFonts w:hint="eastAsia"/>
        </w:rPr>
        <w:t>查询参数：</w:t>
      </w:r>
    </w:p>
    <w:p w14:paraId="618BD7C5" w14:textId="2B7ECFBD" w:rsidR="00974032" w:rsidRDefault="00974032" w:rsidP="00D77F66">
      <w:pPr>
        <w:spacing w:before="163"/>
      </w:pPr>
      <w:r>
        <w:rPr>
          <w:rFonts w:hint="eastAsia"/>
        </w:rPr>
        <w:t>apiGroup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API</w:t>
      </w:r>
      <w:r>
        <w:rPr>
          <w:rFonts w:hint="eastAsia"/>
        </w:rPr>
        <w:t>所属的分组</w:t>
      </w:r>
      <w:r w:rsidR="001D190C">
        <w:rPr>
          <w:rFonts w:hint="eastAsia"/>
        </w:rPr>
        <w:t>编码</w:t>
      </w:r>
    </w:p>
    <w:p w14:paraId="4CE18678" w14:textId="3AF44DE5" w:rsidR="00974032" w:rsidRDefault="00974032" w:rsidP="00D77F66">
      <w:pPr>
        <w:spacing w:before="163"/>
      </w:pPr>
      <w:r>
        <w:rPr>
          <w:rFonts w:hint="eastAsia"/>
        </w:rPr>
        <w:t>apiCode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API</w:t>
      </w:r>
      <w:r>
        <w:rPr>
          <w:rFonts w:hint="eastAsia"/>
        </w:rPr>
        <w:t>的唯一编码</w:t>
      </w:r>
    </w:p>
    <w:p w14:paraId="02F084A3" w14:textId="5B3DE996" w:rsidR="00974032" w:rsidRPr="00C45ED2" w:rsidRDefault="00974032" w:rsidP="00D77F66">
      <w:pPr>
        <w:pStyle w:val="4"/>
        <w:spacing w:before="163"/>
        <w:rPr>
          <w:rFonts w:ascii="Calibri" w:hAnsi="Calibri" w:cs="Times New Roman"/>
        </w:rPr>
      </w:pPr>
      <w:r w:rsidRPr="00C45ED2">
        <w:rPr>
          <w:rFonts w:ascii="Calibri" w:hAnsi="Calibri" w:cs="Times New Roman" w:hint="eastAsia"/>
        </w:rPr>
        <w:t>响应说明</w:t>
      </w:r>
    </w:p>
    <w:p w14:paraId="601D08ED" w14:textId="77777777" w:rsidR="00974032" w:rsidRDefault="00974032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0F45F6B8" w14:textId="095D8146" w:rsidR="00974032" w:rsidRDefault="00974032" w:rsidP="00D77F66">
      <w:pPr>
        <w:spacing w:before="163"/>
      </w:pPr>
      <w:r>
        <w:rPr>
          <w:rFonts w:hint="eastAsia"/>
        </w:rPr>
        <w:t>响应内容：指定分组</w:t>
      </w:r>
      <w:r>
        <w:rPr>
          <w:rFonts w:hint="eastAsia"/>
        </w:rPr>
        <w:t>+</w:t>
      </w:r>
      <w:r>
        <w:rPr>
          <w:rFonts w:hint="eastAsia"/>
        </w:rPr>
        <w:t>码下的多版本</w:t>
      </w:r>
      <w:r>
        <w:rPr>
          <w:rFonts w:hint="eastAsia"/>
        </w:rPr>
        <w:t>API</w:t>
      </w:r>
      <w:r>
        <w:rPr>
          <w:rFonts w:hint="eastAsia"/>
        </w:rPr>
        <w:t>配置集合数据（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26F40A62" w14:textId="14D87EE2" w:rsidR="00CF5C4C" w:rsidRDefault="00CF5C4C" w:rsidP="00D77F66">
      <w:pPr>
        <w:pStyle w:val="2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/>
        </w:rPr>
        <w:t>SafetyAlgorithmManage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F5C4C" w14:paraId="0B1D7837" w14:textId="77777777" w:rsidTr="00CF5C4C">
        <w:tc>
          <w:tcPr>
            <w:tcW w:w="8522" w:type="dxa"/>
          </w:tcPr>
          <w:p w14:paraId="4E9EFC20" w14:textId="77777777" w:rsidR="00CF5C4C" w:rsidRDefault="00CF5C4C" w:rsidP="00D77F66">
            <w:pPr>
              <w:spacing w:before="163"/>
            </w:pPr>
            <w:r>
              <w:t>Endpoint address: http://192.168.202.173:7000/SMC/services/SafetyAlgorithmManage</w:t>
            </w:r>
          </w:p>
          <w:p w14:paraId="484B4832" w14:textId="443B4459" w:rsidR="00CF5C4C" w:rsidRDefault="00CF5C4C" w:rsidP="00D77F66">
            <w:pPr>
              <w:spacing w:before="163"/>
            </w:pPr>
            <w:r>
              <w:t>WADL : http://192.168.202.173:7000/SMC/services/SafetyAlgorithmManage?_wadl</w:t>
            </w:r>
          </w:p>
        </w:tc>
      </w:tr>
    </w:tbl>
    <w:p w14:paraId="418EA96E" w14:textId="189DE01D" w:rsidR="00CF5C4C" w:rsidRDefault="00CF5C4C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SafetyAlgorithmManage</w:t>
      </w:r>
    </w:p>
    <w:p w14:paraId="1906C9F0" w14:textId="63351F23" w:rsidR="00CF5C4C" w:rsidRDefault="00CF5C4C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347DC206" w14:textId="6FBB30D6" w:rsidR="00CF5C4C" w:rsidRDefault="00CF5C4C" w:rsidP="00D77F66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http://192.168.202.173:7000/SMC/services/SafetyAlgorithmManage</w:t>
      </w:r>
    </w:p>
    <w:p w14:paraId="66F21912" w14:textId="4F810DC9" w:rsidR="00CF5C4C" w:rsidRDefault="00CF5C4C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57891EBE" w14:textId="3D28781C" w:rsidR="00CF5C4C" w:rsidRDefault="007D5857" w:rsidP="00D77F66">
      <w:pPr>
        <w:spacing w:before="163"/>
      </w:pPr>
      <w:hyperlink r:id="rId19" w:history="1">
        <w:r w:rsidR="00B33289" w:rsidRPr="00EA1667">
          <w:rPr>
            <w:rStyle w:val="af"/>
            <w:rFonts w:hint="eastAsia"/>
          </w:rPr>
          <w:t>http://192.168.202.173:7000/SMC/services/SafetyAlgorithmManage?_wadl</w:t>
        </w:r>
      </w:hyperlink>
    </w:p>
    <w:p w14:paraId="747528C8" w14:textId="4857EA12" w:rsidR="00B33289" w:rsidRPr="00B33289" w:rsidRDefault="00B33289" w:rsidP="00D77F66">
      <w:pPr>
        <w:spacing w:before="163"/>
      </w:pPr>
      <w:r>
        <w:rPr>
          <w:rFonts w:hint="eastAsia"/>
        </w:rPr>
        <w:t>使用场景：</w:t>
      </w:r>
      <w:r w:rsidR="00946112" w:rsidRPr="00946112">
        <w:rPr>
          <w:rFonts w:hint="eastAsia"/>
        </w:rPr>
        <w:t>用于加密相关配置的管理</w:t>
      </w:r>
      <w:r w:rsidR="001D190C">
        <w:rPr>
          <w:rFonts w:hint="eastAsia"/>
        </w:rPr>
        <w:t>，</w:t>
      </w:r>
      <w:r w:rsidR="001D190C">
        <w:rPr>
          <w:rFonts w:hint="eastAsia"/>
        </w:rPr>
        <w:t>D</w:t>
      </w:r>
      <w:r w:rsidR="001D190C">
        <w:t>AP</w:t>
      </w:r>
      <w:r w:rsidR="001D190C">
        <w:rPr>
          <w:rFonts w:hint="eastAsia"/>
        </w:rPr>
        <w:t>通过该服务获取</w:t>
      </w:r>
      <w:r w:rsidR="001D190C">
        <w:rPr>
          <w:rFonts w:hint="eastAsia"/>
        </w:rPr>
        <w:t>E</w:t>
      </w:r>
      <w:r w:rsidR="001D190C">
        <w:t>SB</w:t>
      </w:r>
      <w:r w:rsidR="001D190C">
        <w:rPr>
          <w:rFonts w:hint="eastAsia"/>
        </w:rPr>
        <w:t>中的加密算法与加密配置</w:t>
      </w:r>
    </w:p>
    <w:p w14:paraId="73D215E9" w14:textId="77777777" w:rsidR="009E1031" w:rsidRPr="00CF5C4C" w:rsidRDefault="009E1031" w:rsidP="00D77F66">
      <w:pPr>
        <w:pStyle w:val="3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查询加密规则定义</w:t>
      </w:r>
    </w:p>
    <w:p w14:paraId="5D9F785D" w14:textId="77777777" w:rsidR="009E1031" w:rsidRPr="00CF5C4C" w:rsidRDefault="009E1031" w:rsidP="00D77F66">
      <w:pPr>
        <w:pStyle w:val="4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基本信息</w:t>
      </w:r>
    </w:p>
    <w:p w14:paraId="49D97734" w14:textId="77777777" w:rsidR="009E1031" w:rsidRDefault="009E1031" w:rsidP="00D77F66">
      <w:pPr>
        <w:spacing w:before="163"/>
      </w:pPr>
      <w:r>
        <w:rPr>
          <w:rFonts w:hint="eastAsia"/>
        </w:rPr>
        <w:lastRenderedPageBreak/>
        <w:t>操作名称：</w:t>
      </w:r>
      <w:r>
        <w:rPr>
          <w:rFonts w:hint="eastAsia"/>
        </w:rPr>
        <w:t>/rest/find-encrypt-define</w:t>
      </w:r>
    </w:p>
    <w:p w14:paraId="36BEE38D" w14:textId="77777777" w:rsidR="009E1031" w:rsidRDefault="009E1031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542C7402" w14:textId="5360F7A4" w:rsidR="009E1031" w:rsidRDefault="009E1031" w:rsidP="00D77F66">
      <w:pPr>
        <w:spacing w:before="163"/>
      </w:pPr>
      <w:r>
        <w:rPr>
          <w:rFonts w:hint="eastAsia"/>
        </w:rPr>
        <w:t>功能描述：查询</w:t>
      </w:r>
      <w:r w:rsidR="001D190C">
        <w:rPr>
          <w:rFonts w:hint="eastAsia"/>
        </w:rPr>
        <w:t>E</w:t>
      </w:r>
      <w:r w:rsidR="001D190C">
        <w:t>SB</w:t>
      </w:r>
      <w:r w:rsidR="001D190C">
        <w:rPr>
          <w:rFonts w:hint="eastAsia"/>
        </w:rPr>
        <w:t>加密算法</w:t>
      </w:r>
      <w:r>
        <w:rPr>
          <w:rFonts w:hint="eastAsia"/>
        </w:rPr>
        <w:t>的基础信息</w:t>
      </w:r>
      <w:r w:rsidR="00FE4696">
        <w:rPr>
          <w:rFonts w:hint="eastAsia"/>
        </w:rPr>
        <w:t>（</w:t>
      </w:r>
      <w:r w:rsidR="00FE4696">
        <w:rPr>
          <w:rFonts w:hint="eastAsia"/>
        </w:rPr>
        <w:t>D</w:t>
      </w:r>
      <w:r w:rsidR="00FE4696">
        <w:t>AP</w:t>
      </w:r>
      <w:r w:rsidR="00FE4696">
        <w:rPr>
          <w:rFonts w:hint="eastAsia"/>
        </w:rPr>
        <w:t>获取安全配置中的校验信息）</w:t>
      </w:r>
    </w:p>
    <w:p w14:paraId="486B5E1F" w14:textId="77777777" w:rsidR="009E1031" w:rsidRPr="00CF5C4C" w:rsidRDefault="009E1031" w:rsidP="00D77F66">
      <w:pPr>
        <w:pStyle w:val="4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请求说明</w:t>
      </w:r>
    </w:p>
    <w:p w14:paraId="5A06AC98" w14:textId="36608125" w:rsidR="009E1031" w:rsidRDefault="009E1031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4D181B2F" w14:textId="77777777" w:rsidR="009E1031" w:rsidRDefault="009E1031" w:rsidP="00D77F66">
      <w:pPr>
        <w:spacing w:before="163"/>
      </w:pPr>
      <w:r>
        <w:rPr>
          <w:rFonts w:hint="eastAsia"/>
        </w:rPr>
        <w:t>无请求参数</w:t>
      </w:r>
    </w:p>
    <w:p w14:paraId="30D7BD5B" w14:textId="77777777" w:rsidR="009E1031" w:rsidRPr="00CF5C4C" w:rsidRDefault="009E1031" w:rsidP="00D77F66">
      <w:pPr>
        <w:pStyle w:val="4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响应说明</w:t>
      </w:r>
    </w:p>
    <w:p w14:paraId="5F881962" w14:textId="77777777" w:rsidR="009E1031" w:rsidRDefault="009E1031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0342AFD4" w14:textId="2F472E80" w:rsidR="009E1031" w:rsidRDefault="009E1031" w:rsidP="00D77F66">
      <w:pPr>
        <w:spacing w:before="163"/>
      </w:pPr>
      <w:r>
        <w:rPr>
          <w:rFonts w:hint="eastAsia"/>
        </w:rPr>
        <w:t>响应内容：加密规则定义的基础数据（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77053B98" w14:textId="1F504635" w:rsidR="00CF5C4C" w:rsidRPr="00CF5C4C" w:rsidRDefault="00CF5C4C" w:rsidP="00D77F66">
      <w:pPr>
        <w:pStyle w:val="3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查询指定类型的加密配置</w:t>
      </w:r>
    </w:p>
    <w:p w14:paraId="0B2C0A32" w14:textId="77777777" w:rsidR="00CF5C4C" w:rsidRPr="00CF5C4C" w:rsidRDefault="00CF5C4C" w:rsidP="00D77F66">
      <w:pPr>
        <w:pStyle w:val="4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基本信息</w:t>
      </w:r>
    </w:p>
    <w:p w14:paraId="1ECC3BE5" w14:textId="5289CA8B" w:rsidR="00CF5C4C" w:rsidRDefault="00CF5C4C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/rest/find-encrypt-config</w:t>
      </w:r>
    </w:p>
    <w:p w14:paraId="1C227578" w14:textId="77777777" w:rsidR="00CF5C4C" w:rsidRDefault="00CF5C4C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710135B0" w14:textId="58CFB7F8" w:rsidR="00CF5C4C" w:rsidRDefault="00CF5C4C" w:rsidP="00D77F66">
      <w:pPr>
        <w:spacing w:before="163"/>
      </w:pPr>
      <w:r>
        <w:rPr>
          <w:rFonts w:hint="eastAsia"/>
        </w:rPr>
        <w:t>功能描述：根据加密类型，查询对应的加密配置信息</w:t>
      </w:r>
    </w:p>
    <w:p w14:paraId="56758A83" w14:textId="6ECF1F78" w:rsidR="00CF5C4C" w:rsidRPr="00CF5C4C" w:rsidRDefault="00CF5C4C" w:rsidP="00D77F66">
      <w:pPr>
        <w:pStyle w:val="4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请求说明</w:t>
      </w:r>
    </w:p>
    <w:p w14:paraId="764F9AE1" w14:textId="33D18C45" w:rsidR="00CF5C4C" w:rsidRDefault="00CF5C4C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66F59B07" w14:textId="77777777" w:rsidR="00CF5C4C" w:rsidRDefault="00CF5C4C" w:rsidP="00D77F66">
      <w:pPr>
        <w:spacing w:before="163"/>
      </w:pPr>
      <w:r>
        <w:rPr>
          <w:rFonts w:hint="eastAsia"/>
        </w:rPr>
        <w:t>查询参数：</w:t>
      </w:r>
    </w:p>
    <w:p w14:paraId="77494DF5" w14:textId="7C12819C" w:rsidR="00CF5C4C" w:rsidRDefault="00CF5C4C" w:rsidP="00D77F66">
      <w:pPr>
        <w:spacing w:before="163"/>
      </w:pPr>
      <w:r>
        <w:rPr>
          <w:rFonts w:hint="eastAsia"/>
        </w:rPr>
        <w:t>encDefType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）：加密类型标识</w:t>
      </w:r>
    </w:p>
    <w:p w14:paraId="524097DB" w14:textId="7558E827" w:rsidR="00CF5C4C" w:rsidRPr="00CF5C4C" w:rsidRDefault="00CF5C4C" w:rsidP="00D77F66">
      <w:pPr>
        <w:pStyle w:val="4"/>
        <w:spacing w:before="163"/>
        <w:rPr>
          <w:rFonts w:ascii="Calibri" w:hAnsi="Calibri" w:cs="Times New Roman"/>
        </w:rPr>
      </w:pPr>
      <w:r w:rsidRPr="00CF5C4C">
        <w:rPr>
          <w:rFonts w:ascii="Calibri" w:hAnsi="Calibri" w:cs="Times New Roman" w:hint="eastAsia"/>
        </w:rPr>
        <w:t>响应说明</w:t>
      </w:r>
    </w:p>
    <w:p w14:paraId="130E7D1C" w14:textId="77777777" w:rsidR="00CF5C4C" w:rsidRDefault="00CF5C4C" w:rsidP="00D77F66">
      <w:pPr>
        <w:spacing w:before="163"/>
      </w:pPr>
      <w:r>
        <w:rPr>
          <w:rFonts w:hint="eastAsia"/>
        </w:rPr>
        <w:lastRenderedPageBreak/>
        <w:t>媒体类型：</w:t>
      </w:r>
      <w:r>
        <w:rPr>
          <w:rFonts w:hint="eastAsia"/>
        </w:rPr>
        <w:t>application/json</w:t>
      </w:r>
    </w:p>
    <w:p w14:paraId="2DE258C4" w14:textId="6D033914" w:rsidR="00CF5C4C" w:rsidRDefault="00CF5C4C" w:rsidP="00D77F66">
      <w:pPr>
        <w:spacing w:before="163"/>
      </w:pPr>
      <w:r>
        <w:rPr>
          <w:rFonts w:hint="eastAsia"/>
        </w:rPr>
        <w:t>响应内容：对应加密类型的配置详情数据（</w:t>
      </w:r>
      <w:r>
        <w:rPr>
          <w:rFonts w:hint="eastAsia"/>
        </w:rPr>
        <w:t>JSON</w:t>
      </w:r>
      <w:r>
        <w:rPr>
          <w:rFonts w:hint="eastAsia"/>
        </w:rPr>
        <w:t>格式）</w:t>
      </w:r>
    </w:p>
    <w:p w14:paraId="6585146F" w14:textId="54AA56B0" w:rsidR="00106797" w:rsidRDefault="00106797" w:rsidP="00D77F66">
      <w:pPr>
        <w:pStyle w:val="2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/>
        </w:rPr>
        <w:t>AuthManage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06797" w14:paraId="1554000E" w14:textId="77777777" w:rsidTr="00070228">
        <w:tc>
          <w:tcPr>
            <w:tcW w:w="8522" w:type="dxa"/>
          </w:tcPr>
          <w:p w14:paraId="3D6DDB70" w14:textId="77777777" w:rsidR="00106797" w:rsidRDefault="00106797" w:rsidP="00D77F66">
            <w:pPr>
              <w:spacing w:before="163"/>
            </w:pPr>
            <w:r>
              <w:t>Endpoint address: http://192.168.202.173:7000/SMC/services/AuthManage</w:t>
            </w:r>
          </w:p>
          <w:p w14:paraId="3A882DDB" w14:textId="77777777" w:rsidR="00106797" w:rsidRDefault="00106797" w:rsidP="00D77F66">
            <w:pPr>
              <w:spacing w:before="163"/>
            </w:pPr>
            <w:r>
              <w:t>WADL : http://192.168.202.173:7000/SMC/services/AuthManage?_wadl</w:t>
            </w:r>
          </w:p>
        </w:tc>
      </w:tr>
    </w:tbl>
    <w:p w14:paraId="5292D63A" w14:textId="77777777" w:rsidR="00106797" w:rsidRDefault="00106797" w:rsidP="00D77F66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AuthManage</w:t>
      </w:r>
    </w:p>
    <w:p w14:paraId="6631514D" w14:textId="2FB19466" w:rsidR="00106797" w:rsidRDefault="00106797" w:rsidP="00D77F66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0D08D5D6" w14:textId="77777777" w:rsidR="00106797" w:rsidRDefault="00106797" w:rsidP="00D77F66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http://192.168.202.173:7000/SMC/services/AuthManage</w:t>
      </w:r>
    </w:p>
    <w:p w14:paraId="27002492" w14:textId="24FAC617" w:rsidR="00106797" w:rsidRDefault="00106797" w:rsidP="00D77F66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  <w:hyperlink r:id="rId20" w:history="1">
        <w:r w:rsidRPr="00EA1667">
          <w:rPr>
            <w:rStyle w:val="af"/>
            <w:rFonts w:hint="eastAsia"/>
          </w:rPr>
          <w:t>http://192.168.202.173:7000/SMC/services/AuthManage?_wadl</w:t>
        </w:r>
      </w:hyperlink>
    </w:p>
    <w:p w14:paraId="4B87C6DC" w14:textId="77777777" w:rsidR="00106797" w:rsidRPr="00B33289" w:rsidRDefault="00106797" w:rsidP="00D77F66">
      <w:pPr>
        <w:spacing w:before="163"/>
      </w:pPr>
      <w:r>
        <w:rPr>
          <w:rFonts w:hint="eastAsia"/>
        </w:rPr>
        <w:t>使用场景：</w:t>
      </w:r>
      <w:r w:rsidRPr="00B33289">
        <w:rPr>
          <w:rFonts w:hint="eastAsia"/>
        </w:rPr>
        <w:t>用于权限与用户关系的同步管理</w:t>
      </w:r>
    </w:p>
    <w:p w14:paraId="32E4CD40" w14:textId="77777777" w:rsidR="00106797" w:rsidRDefault="00106797" w:rsidP="00D77F66">
      <w:pPr>
        <w:pStyle w:val="3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同步权限信息</w:t>
      </w:r>
    </w:p>
    <w:p w14:paraId="0EA2D63D" w14:textId="77777777" w:rsidR="00106797" w:rsidRPr="00DC0175" w:rsidRDefault="00106797" w:rsidP="00D77F66">
      <w:pPr>
        <w:pStyle w:val="4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基本信息</w:t>
      </w:r>
    </w:p>
    <w:p w14:paraId="1801884D" w14:textId="77777777" w:rsidR="00106797" w:rsidRDefault="00106797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syncAuthority</w:t>
      </w:r>
    </w:p>
    <w:p w14:paraId="0DD6B6E9" w14:textId="77777777" w:rsidR="00106797" w:rsidRDefault="00106797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133C052" w14:textId="77777777" w:rsidR="00106797" w:rsidRDefault="00106797" w:rsidP="00D77F66">
      <w:pPr>
        <w:spacing w:before="163"/>
      </w:pPr>
      <w:r>
        <w:rPr>
          <w:rFonts w:hint="eastAsia"/>
        </w:rPr>
        <w:t>功能描述：同步系统内的权限配置信息（如角色权限、资源权限等）</w:t>
      </w:r>
    </w:p>
    <w:p w14:paraId="3965BBB1" w14:textId="77777777" w:rsidR="00106797" w:rsidRPr="00DC0175" w:rsidRDefault="00106797" w:rsidP="00D77F66">
      <w:pPr>
        <w:pStyle w:val="4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请求说明</w:t>
      </w:r>
    </w:p>
    <w:p w14:paraId="0EDE4E18" w14:textId="77777777" w:rsidR="00106797" w:rsidRDefault="00106797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0166B707" w14:textId="77777777" w:rsidR="00106797" w:rsidRDefault="00106797" w:rsidP="00D77F66">
      <w:pPr>
        <w:spacing w:before="163"/>
      </w:pPr>
      <w:r>
        <w:rPr>
          <w:rFonts w:hint="eastAsia"/>
        </w:rPr>
        <w:t>请求体参数：</w:t>
      </w:r>
    </w:p>
    <w:p w14:paraId="5C8845E2" w14:textId="77777777" w:rsidR="00106797" w:rsidRDefault="00106797" w:rsidP="00D77F66">
      <w:pPr>
        <w:spacing w:before="163"/>
      </w:pPr>
      <w:r>
        <w:rPr>
          <w:rFonts w:hint="eastAsia"/>
        </w:rPr>
        <w:t>request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）：权限同步的请求内容（包含待同步的权限数据信息）</w:t>
      </w:r>
    </w:p>
    <w:p w14:paraId="72EDCDBC" w14:textId="77777777" w:rsidR="00106797" w:rsidRPr="00DC0175" w:rsidRDefault="00106797" w:rsidP="00D77F66">
      <w:pPr>
        <w:pStyle w:val="4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lastRenderedPageBreak/>
        <w:t>响应说明</w:t>
      </w:r>
    </w:p>
    <w:p w14:paraId="27FA9A69" w14:textId="77777777" w:rsidR="00106797" w:rsidRDefault="00106797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54028463" w14:textId="4A96E8B1" w:rsidR="00106797" w:rsidRDefault="00106797" w:rsidP="00D77F66">
      <w:pPr>
        <w:spacing w:before="163"/>
      </w:pPr>
      <w:r>
        <w:rPr>
          <w:rFonts w:hint="eastAsia"/>
        </w:rPr>
        <w:t>响应内容：权限同步操作的执行结果（</w:t>
      </w:r>
      <w:r>
        <w:rPr>
          <w:rFonts w:hint="eastAsia"/>
        </w:rPr>
        <w:t>JSON</w:t>
      </w:r>
      <w:r>
        <w:rPr>
          <w:rFonts w:hint="eastAsia"/>
        </w:rPr>
        <w:t>格式数据）</w:t>
      </w:r>
    </w:p>
    <w:p w14:paraId="3ADBB9DD" w14:textId="77777777" w:rsidR="00106797" w:rsidRPr="00DC0175" w:rsidRDefault="00106797" w:rsidP="00D77F66">
      <w:pPr>
        <w:pStyle w:val="3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同步用户组与用户关联信息</w:t>
      </w:r>
    </w:p>
    <w:p w14:paraId="1A763598" w14:textId="77777777" w:rsidR="00106797" w:rsidRPr="00DC0175" w:rsidRDefault="00106797" w:rsidP="00D77F66">
      <w:pPr>
        <w:pStyle w:val="4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基本信息</w:t>
      </w:r>
    </w:p>
    <w:p w14:paraId="43F2C7AF" w14:textId="77777777" w:rsidR="00106797" w:rsidRDefault="00106797" w:rsidP="00D77F66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syncGroup8User</w:t>
      </w:r>
    </w:p>
    <w:p w14:paraId="53E358A5" w14:textId="77777777" w:rsidR="00106797" w:rsidRDefault="00106797" w:rsidP="00D77F66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53CC8423" w14:textId="77777777" w:rsidR="00106797" w:rsidRDefault="00106797" w:rsidP="00D77F66">
      <w:pPr>
        <w:spacing w:before="163"/>
      </w:pPr>
      <w:r>
        <w:rPr>
          <w:rFonts w:hint="eastAsia"/>
        </w:rPr>
        <w:t>功能描述：同步用户组与用户之间的关联关系数据</w:t>
      </w:r>
    </w:p>
    <w:p w14:paraId="67F61684" w14:textId="77777777" w:rsidR="00106797" w:rsidRPr="00DC0175" w:rsidRDefault="00106797" w:rsidP="00D77F66">
      <w:pPr>
        <w:pStyle w:val="4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请求说明</w:t>
      </w:r>
    </w:p>
    <w:p w14:paraId="66CAC40E" w14:textId="77777777" w:rsidR="00106797" w:rsidRDefault="00106797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0BD041D4" w14:textId="77777777" w:rsidR="00106797" w:rsidRDefault="00106797" w:rsidP="00D77F66">
      <w:pPr>
        <w:spacing w:before="163"/>
      </w:pPr>
      <w:r>
        <w:rPr>
          <w:rFonts w:hint="eastAsia"/>
        </w:rPr>
        <w:t>请求体参数：</w:t>
      </w:r>
    </w:p>
    <w:p w14:paraId="4F7A1557" w14:textId="2F6F66BA" w:rsidR="00106797" w:rsidRDefault="00106797" w:rsidP="00D77F66">
      <w:pPr>
        <w:spacing w:before="163"/>
      </w:pPr>
      <w:r>
        <w:rPr>
          <w:rFonts w:hint="eastAsia"/>
        </w:rPr>
        <w:t>request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）：用户组</w:t>
      </w:r>
      <w:r>
        <w:rPr>
          <w:rFonts w:hint="eastAsia"/>
        </w:rPr>
        <w:t>-</w:t>
      </w:r>
      <w:r>
        <w:rPr>
          <w:rFonts w:hint="eastAsia"/>
        </w:rPr>
        <w:t>用户关联同步的请求内容（包含待同步的关联关系数据）</w:t>
      </w:r>
    </w:p>
    <w:p w14:paraId="199194B5" w14:textId="77777777" w:rsidR="00106797" w:rsidRPr="00DC0175" w:rsidRDefault="00106797" w:rsidP="00D77F66">
      <w:pPr>
        <w:pStyle w:val="4"/>
        <w:spacing w:before="163"/>
        <w:rPr>
          <w:rFonts w:ascii="Calibri" w:hAnsi="Calibri" w:cs="Times New Roman"/>
        </w:rPr>
      </w:pPr>
      <w:r w:rsidRPr="00DC0175">
        <w:rPr>
          <w:rFonts w:ascii="Calibri" w:hAnsi="Calibri" w:cs="Times New Roman" w:hint="eastAsia"/>
        </w:rPr>
        <w:t>响应说明</w:t>
      </w:r>
    </w:p>
    <w:p w14:paraId="01029F07" w14:textId="77777777" w:rsidR="00106797" w:rsidRDefault="00106797" w:rsidP="00D77F66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5C9B76A7" w14:textId="17E13E53" w:rsidR="00106797" w:rsidRDefault="00106797" w:rsidP="00D77F66">
      <w:pPr>
        <w:spacing w:before="163"/>
      </w:pPr>
      <w:r>
        <w:rPr>
          <w:rFonts w:hint="eastAsia"/>
        </w:rPr>
        <w:t>响应内容：用户组</w:t>
      </w:r>
      <w:r>
        <w:rPr>
          <w:rFonts w:hint="eastAsia"/>
        </w:rPr>
        <w:t>-</w:t>
      </w:r>
      <w:r>
        <w:rPr>
          <w:rFonts w:hint="eastAsia"/>
        </w:rPr>
        <w:t>用户关联同步操作的执行结果（</w:t>
      </w:r>
      <w:r>
        <w:rPr>
          <w:rFonts w:hint="eastAsia"/>
        </w:rPr>
        <w:t>JSON</w:t>
      </w:r>
      <w:r>
        <w:rPr>
          <w:rFonts w:hint="eastAsia"/>
        </w:rPr>
        <w:t>格式数据）</w:t>
      </w:r>
    </w:p>
    <w:p w14:paraId="282B0F99" w14:textId="200EAF97" w:rsidR="00EC47B9" w:rsidRPr="00106797" w:rsidRDefault="00686D5D" w:rsidP="00106797">
      <w:pPr>
        <w:pStyle w:val="1"/>
        <w:rPr>
          <w:rFonts w:ascii="Calibri" w:hAnsi="Calibri" w:cs="Times New Roman"/>
        </w:rPr>
      </w:pPr>
      <w:r w:rsidRPr="00106797">
        <w:rPr>
          <w:rFonts w:ascii="Calibri" w:hAnsi="Calibri" w:cs="Times New Roman" w:hint="eastAsia"/>
        </w:rPr>
        <w:lastRenderedPageBreak/>
        <w:t>数据集成类</w:t>
      </w:r>
    </w:p>
    <w:p w14:paraId="15365F24" w14:textId="3720AF06" w:rsidR="00106797" w:rsidRDefault="00106797" w:rsidP="00DA03DD">
      <w:pPr>
        <w:pStyle w:val="2"/>
        <w:spacing w:before="163"/>
        <w:rPr>
          <w:rFonts w:ascii="Calibri" w:hAnsi="Calibri" w:cs="Times New Roman"/>
        </w:rPr>
      </w:pPr>
      <w:r w:rsidRPr="00ED1F10">
        <w:rPr>
          <w:rFonts w:ascii="Calibri" w:hAnsi="Calibri" w:cs="Times New Roman"/>
        </w:rPr>
        <w:t>FlinkServiceManage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06797" w14:paraId="131D8FDA" w14:textId="77777777" w:rsidTr="00FE03D9">
        <w:tc>
          <w:tcPr>
            <w:tcW w:w="8522" w:type="dxa"/>
          </w:tcPr>
          <w:p w14:paraId="61EC987B" w14:textId="77777777" w:rsidR="00106797" w:rsidRDefault="00106797" w:rsidP="00DA03DD">
            <w:pPr>
              <w:spacing w:before="163"/>
            </w:pPr>
            <w:r>
              <w:t>Endpoint address: http://192.168.202.173:7000/SMC/services/FlinkServiceManage</w:t>
            </w:r>
          </w:p>
          <w:p w14:paraId="4CA28D8F" w14:textId="77777777" w:rsidR="00106797" w:rsidRDefault="00106797" w:rsidP="00DA03DD">
            <w:pPr>
              <w:spacing w:before="163"/>
            </w:pPr>
            <w:r>
              <w:t>WADL : http://192.168.202.173:7000/SMC/services/FlinkServiceManage?_wadl</w:t>
            </w:r>
          </w:p>
        </w:tc>
      </w:tr>
    </w:tbl>
    <w:p w14:paraId="70245D0F" w14:textId="77777777" w:rsidR="00106797" w:rsidRDefault="00106797" w:rsidP="00DA03DD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FlinkServiceManage</w:t>
      </w:r>
    </w:p>
    <w:p w14:paraId="3E12F180" w14:textId="27F5DB1E" w:rsidR="00106797" w:rsidRDefault="00106797" w:rsidP="00DA03DD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77C7884C" w14:textId="77777777" w:rsidR="00106797" w:rsidRDefault="00106797" w:rsidP="00DA03DD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http://192.168.202.173:7000/SMC/services/FlinkServiceManage</w:t>
      </w:r>
    </w:p>
    <w:p w14:paraId="3CC4D2C8" w14:textId="438E33AD" w:rsidR="00106797" w:rsidRDefault="00106797" w:rsidP="00DA03DD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65D71034" w14:textId="77777777" w:rsidR="00106797" w:rsidRDefault="007D5857" w:rsidP="00DA03DD">
      <w:pPr>
        <w:spacing w:before="163"/>
      </w:pPr>
      <w:hyperlink r:id="rId21" w:history="1">
        <w:r w:rsidR="00106797" w:rsidRPr="00EA1667">
          <w:rPr>
            <w:rStyle w:val="af"/>
            <w:rFonts w:hint="eastAsia"/>
          </w:rPr>
          <w:t>http://192.168.202.173:7000/SMC/services/FlinkServiceManage?_wadl</w:t>
        </w:r>
      </w:hyperlink>
    </w:p>
    <w:p w14:paraId="06959B06" w14:textId="5A24E788" w:rsidR="00106797" w:rsidRPr="00B33289" w:rsidRDefault="00106797" w:rsidP="00DA03DD">
      <w:pPr>
        <w:spacing w:before="163"/>
      </w:pPr>
      <w:r>
        <w:rPr>
          <w:rFonts w:hint="eastAsia"/>
        </w:rPr>
        <w:t>使用场景：</w:t>
      </w:r>
      <w:r w:rsidRPr="00B33289">
        <w:rPr>
          <w:rFonts w:hint="eastAsia"/>
        </w:rPr>
        <w:t>用于</w:t>
      </w:r>
      <w:r w:rsidRPr="00B33289">
        <w:rPr>
          <w:rFonts w:hint="eastAsia"/>
        </w:rPr>
        <w:t>Flink</w:t>
      </w:r>
      <w:r w:rsidR="001D190C">
        <w:rPr>
          <w:rFonts w:hint="eastAsia"/>
        </w:rPr>
        <w:t>作业</w:t>
      </w:r>
      <w:r w:rsidRPr="00B33289">
        <w:rPr>
          <w:rFonts w:hint="eastAsia"/>
        </w:rPr>
        <w:t>的</w:t>
      </w:r>
      <w:r w:rsidR="001D190C" w:rsidRPr="00B33289">
        <w:rPr>
          <w:rFonts w:hint="eastAsia"/>
        </w:rPr>
        <w:t>配置管理</w:t>
      </w:r>
      <w:r w:rsidR="001D190C">
        <w:rPr>
          <w:rFonts w:hint="eastAsia"/>
        </w:rPr>
        <w:t>与运行</w:t>
      </w:r>
      <w:r w:rsidRPr="00B33289">
        <w:rPr>
          <w:rFonts w:hint="eastAsia"/>
        </w:rPr>
        <w:t>日志</w:t>
      </w:r>
    </w:p>
    <w:p w14:paraId="36C91B03" w14:textId="77777777" w:rsidR="00DF3A08" w:rsidRPr="00ED1F10" w:rsidRDefault="00DF3A08" w:rsidP="00DF3A08">
      <w:pPr>
        <w:pStyle w:val="3"/>
        <w:spacing w:before="163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获取</w:t>
      </w:r>
      <w:r w:rsidRPr="00ED1F10">
        <w:rPr>
          <w:rFonts w:ascii="Calibri" w:hAnsi="Calibri" w:cs="Times New Roman" w:hint="eastAsia"/>
        </w:rPr>
        <w:t>Flink</w:t>
      </w:r>
      <w:r w:rsidRPr="00ED1F10">
        <w:rPr>
          <w:rFonts w:ascii="Calibri" w:hAnsi="Calibri" w:cs="Times New Roman" w:hint="eastAsia"/>
        </w:rPr>
        <w:t>任务</w:t>
      </w:r>
      <w:r w:rsidRPr="00ED1F10">
        <w:rPr>
          <w:rFonts w:ascii="Calibri" w:hAnsi="Calibri" w:cs="Times New Roman" w:hint="eastAsia"/>
        </w:rPr>
        <w:t>SQL</w:t>
      </w:r>
      <w:r w:rsidRPr="00ED1F10">
        <w:rPr>
          <w:rFonts w:ascii="Calibri" w:hAnsi="Calibri" w:cs="Times New Roman" w:hint="eastAsia"/>
        </w:rPr>
        <w:t>语句</w:t>
      </w:r>
    </w:p>
    <w:p w14:paraId="5C1E1350" w14:textId="77777777" w:rsidR="00DF3A08" w:rsidRPr="00ED1F10" w:rsidRDefault="00DF3A08" w:rsidP="00DF3A08">
      <w:pPr>
        <w:pStyle w:val="4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基本信息</w:t>
      </w:r>
    </w:p>
    <w:p w14:paraId="08D7BA02" w14:textId="77777777" w:rsidR="00DF3A08" w:rsidRDefault="00DF3A08" w:rsidP="00DF3A08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getSql</w:t>
      </w:r>
    </w:p>
    <w:p w14:paraId="57079F50" w14:textId="77777777" w:rsidR="00DF3A08" w:rsidRDefault="00DF3A08" w:rsidP="00DF3A08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5A77AFEE" w14:textId="0465F3AF" w:rsidR="00DF3A08" w:rsidRDefault="00DF3A08" w:rsidP="00DF3A08">
      <w:pPr>
        <w:spacing w:before="163"/>
      </w:pPr>
      <w:r>
        <w:rPr>
          <w:rFonts w:hint="eastAsia"/>
        </w:rPr>
        <w:t>功能描述：根据</w:t>
      </w:r>
      <w:r>
        <w:rPr>
          <w:rFonts w:hint="eastAsia"/>
        </w:rPr>
        <w:t>Flink</w:t>
      </w:r>
      <w:r>
        <w:rPr>
          <w:rFonts w:hint="eastAsia"/>
        </w:rPr>
        <w:t>任务的编码和版本，获取对应的</w:t>
      </w:r>
      <w:r>
        <w:rPr>
          <w:rFonts w:hint="eastAsia"/>
        </w:rPr>
        <w:t>SQL</w:t>
      </w:r>
      <w:r>
        <w:rPr>
          <w:rFonts w:hint="eastAsia"/>
        </w:rPr>
        <w:t>语句内容</w:t>
      </w:r>
    </w:p>
    <w:p w14:paraId="3CA51E92" w14:textId="77777777" w:rsidR="00DF3A08" w:rsidRPr="00ED1F10" w:rsidRDefault="00DF3A08" w:rsidP="00DF3A08">
      <w:pPr>
        <w:pStyle w:val="4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请求说明</w:t>
      </w:r>
    </w:p>
    <w:p w14:paraId="25928A1A" w14:textId="56422AE8" w:rsidR="00DF3A08" w:rsidRDefault="00DF3A08" w:rsidP="00DF3A08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01C8D0BB" w14:textId="77777777" w:rsidR="00DF3A08" w:rsidRDefault="00DF3A08" w:rsidP="00DF3A08">
      <w:pPr>
        <w:spacing w:before="163"/>
      </w:pPr>
      <w:r>
        <w:rPr>
          <w:rFonts w:hint="eastAsia"/>
        </w:rPr>
        <w:t>查询参数：</w:t>
      </w:r>
    </w:p>
    <w:p w14:paraId="0FFC3BC7" w14:textId="4374F82C" w:rsidR="00DF3A08" w:rsidRDefault="00DF3A08" w:rsidP="00DF3A08">
      <w:pPr>
        <w:spacing w:before="163"/>
      </w:pPr>
      <w:r>
        <w:rPr>
          <w:rFonts w:hint="eastAsia"/>
        </w:rPr>
        <w:lastRenderedPageBreak/>
        <w:t>jobCode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Flink</w:t>
      </w:r>
      <w:r>
        <w:rPr>
          <w:rFonts w:hint="eastAsia"/>
        </w:rPr>
        <w:t>任务的唯一编码</w:t>
      </w:r>
    </w:p>
    <w:p w14:paraId="5A8DEA5B" w14:textId="79618D6B" w:rsidR="00DF3A08" w:rsidRDefault="00DF3A08" w:rsidP="00DF3A08">
      <w:pPr>
        <w:spacing w:before="163"/>
      </w:pPr>
      <w:r>
        <w:rPr>
          <w:rFonts w:hint="eastAsia"/>
        </w:rPr>
        <w:t>jobVersion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Flink</w:t>
      </w:r>
      <w:r>
        <w:rPr>
          <w:rFonts w:hint="eastAsia"/>
        </w:rPr>
        <w:t>任务的版本标识</w:t>
      </w:r>
    </w:p>
    <w:p w14:paraId="11648438" w14:textId="77777777" w:rsidR="00DF3A08" w:rsidRPr="00ED1F10" w:rsidRDefault="00DF3A08" w:rsidP="00DF3A08">
      <w:pPr>
        <w:pStyle w:val="4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响应说明</w:t>
      </w:r>
    </w:p>
    <w:p w14:paraId="5831260B" w14:textId="77777777" w:rsidR="00DF3A08" w:rsidRDefault="00DF3A08" w:rsidP="00DF3A08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708D5BB2" w14:textId="77777777" w:rsidR="00DF3A08" w:rsidRDefault="00DF3A08" w:rsidP="00DF3A08">
      <w:pPr>
        <w:spacing w:before="163"/>
      </w:pPr>
      <w:r>
        <w:rPr>
          <w:rFonts w:hint="eastAsia"/>
        </w:rPr>
        <w:t>响应参数：</w:t>
      </w:r>
    </w:p>
    <w:p w14:paraId="7A03A47C" w14:textId="7DFEEE73" w:rsidR="00DF3A08" w:rsidRDefault="00DF3A08" w:rsidP="00DF3A08">
      <w:pPr>
        <w:spacing w:before="163"/>
      </w:pPr>
      <w:r>
        <w:rPr>
          <w:rFonts w:hint="eastAsia"/>
        </w:rPr>
        <w:t>result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）：对应</w:t>
      </w:r>
      <w:r>
        <w:rPr>
          <w:rFonts w:hint="eastAsia"/>
        </w:rPr>
        <w:t>Flink</w:t>
      </w:r>
      <w:r>
        <w:rPr>
          <w:rFonts w:hint="eastAsia"/>
        </w:rPr>
        <w:t>任务的</w:t>
      </w:r>
      <w:r>
        <w:rPr>
          <w:rFonts w:hint="eastAsia"/>
        </w:rPr>
        <w:t>SQL</w:t>
      </w:r>
      <w:r>
        <w:rPr>
          <w:rFonts w:hint="eastAsia"/>
        </w:rPr>
        <w:t>语句内容</w:t>
      </w:r>
    </w:p>
    <w:p w14:paraId="3468D985" w14:textId="6B70E036" w:rsidR="00106797" w:rsidRPr="00ED1F10" w:rsidRDefault="00106797" w:rsidP="00DA03DD">
      <w:pPr>
        <w:pStyle w:val="3"/>
        <w:spacing w:before="163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创建</w:t>
      </w:r>
      <w:r w:rsidRPr="00ED1F10">
        <w:rPr>
          <w:rFonts w:ascii="Calibri" w:hAnsi="Calibri" w:cs="Times New Roman" w:hint="eastAsia"/>
        </w:rPr>
        <w:t>Flink</w:t>
      </w:r>
      <w:r w:rsidR="00DA03DD">
        <w:rPr>
          <w:rFonts w:ascii="Calibri" w:hAnsi="Calibri" w:cs="Times New Roman" w:hint="eastAsia"/>
        </w:rPr>
        <w:t>运行</w:t>
      </w:r>
      <w:r w:rsidRPr="00ED1F10">
        <w:rPr>
          <w:rFonts w:ascii="Calibri" w:hAnsi="Calibri" w:cs="Times New Roman" w:hint="eastAsia"/>
        </w:rPr>
        <w:t>日志</w:t>
      </w:r>
    </w:p>
    <w:p w14:paraId="356DA0D4" w14:textId="77777777" w:rsidR="00106797" w:rsidRPr="00ED1F10" w:rsidRDefault="00106797" w:rsidP="00DA03DD">
      <w:pPr>
        <w:pStyle w:val="4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基本信息</w:t>
      </w:r>
    </w:p>
    <w:p w14:paraId="49BFB2DE" w14:textId="77777777" w:rsidR="00106797" w:rsidRDefault="00106797" w:rsidP="00DA03D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createLog</w:t>
      </w:r>
    </w:p>
    <w:p w14:paraId="5A3DBDEC" w14:textId="77777777" w:rsidR="00106797" w:rsidRDefault="00106797" w:rsidP="00DA03D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POST</w:t>
      </w:r>
    </w:p>
    <w:p w14:paraId="0DABE752" w14:textId="713A995E" w:rsidR="00106797" w:rsidRDefault="00106797" w:rsidP="00DA03DD">
      <w:pPr>
        <w:spacing w:before="163"/>
      </w:pPr>
      <w:r>
        <w:rPr>
          <w:rFonts w:hint="eastAsia"/>
        </w:rPr>
        <w:t>功能描述：</w:t>
      </w:r>
      <w:r w:rsidR="001D190C">
        <w:rPr>
          <w:rFonts w:hint="eastAsia"/>
        </w:rPr>
        <w:t>记录</w:t>
      </w:r>
      <w:r>
        <w:rPr>
          <w:rFonts w:hint="eastAsia"/>
        </w:rPr>
        <w:t>Flink</w:t>
      </w:r>
      <w:r>
        <w:rPr>
          <w:rFonts w:hint="eastAsia"/>
        </w:rPr>
        <w:t>服务运行过程中的日志信息</w:t>
      </w:r>
    </w:p>
    <w:p w14:paraId="16D5ED70" w14:textId="77777777" w:rsidR="00106797" w:rsidRPr="00ED1F10" w:rsidRDefault="00106797" w:rsidP="00DA03DD">
      <w:pPr>
        <w:pStyle w:val="4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请求说明</w:t>
      </w:r>
    </w:p>
    <w:p w14:paraId="2802A174" w14:textId="77777777" w:rsidR="00106797" w:rsidRDefault="00106797" w:rsidP="00DA03D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07F8A8B9" w14:textId="77777777" w:rsidR="00106797" w:rsidRDefault="00106797" w:rsidP="00DA03DD">
      <w:pPr>
        <w:spacing w:before="163"/>
      </w:pPr>
      <w:r>
        <w:rPr>
          <w:rFonts w:hint="eastAsia"/>
        </w:rPr>
        <w:t>请求体参数：</w:t>
      </w:r>
    </w:p>
    <w:p w14:paraId="696D82EB" w14:textId="472A101A" w:rsidR="00106797" w:rsidRDefault="00106797" w:rsidP="00DA03DD">
      <w:pPr>
        <w:spacing w:before="163"/>
      </w:pPr>
      <w:r>
        <w:rPr>
          <w:rFonts w:hint="eastAsia"/>
        </w:rPr>
        <w:t>request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</w:t>
      </w:r>
      <w:r>
        <w:rPr>
          <w:rFonts w:hint="eastAsia"/>
        </w:rPr>
        <w:t>Flink</w:t>
      </w:r>
      <w:r>
        <w:rPr>
          <w:rFonts w:hint="eastAsia"/>
        </w:rPr>
        <w:t>服务的日志内容</w:t>
      </w:r>
    </w:p>
    <w:p w14:paraId="294456AD" w14:textId="77777777" w:rsidR="00106797" w:rsidRPr="00ED1F10" w:rsidRDefault="00106797" w:rsidP="00DA03DD">
      <w:pPr>
        <w:pStyle w:val="4"/>
        <w:rPr>
          <w:rFonts w:ascii="Calibri" w:hAnsi="Calibri" w:cs="Times New Roman"/>
        </w:rPr>
      </w:pPr>
      <w:r w:rsidRPr="00ED1F10">
        <w:rPr>
          <w:rFonts w:ascii="Calibri" w:hAnsi="Calibri" w:cs="Times New Roman" w:hint="eastAsia"/>
        </w:rPr>
        <w:t>响应说明</w:t>
      </w:r>
    </w:p>
    <w:p w14:paraId="3DBDF481" w14:textId="77777777" w:rsidR="00106797" w:rsidRDefault="00106797" w:rsidP="00DA03D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3B59C18B" w14:textId="6A7CAC60" w:rsidR="00106797" w:rsidRDefault="00106797" w:rsidP="00DA03DD">
      <w:pPr>
        <w:spacing w:before="163"/>
      </w:pPr>
      <w:r>
        <w:rPr>
          <w:rFonts w:hint="eastAsia"/>
        </w:rPr>
        <w:t>响应内容：操作结果的</w:t>
      </w:r>
      <w:r>
        <w:rPr>
          <w:rFonts w:hint="eastAsia"/>
        </w:rPr>
        <w:t>JSON</w:t>
      </w:r>
      <w:r>
        <w:rPr>
          <w:rFonts w:hint="eastAsia"/>
        </w:rPr>
        <w:t>格式响应</w:t>
      </w:r>
    </w:p>
    <w:p w14:paraId="50841CEB" w14:textId="0F35F2EE" w:rsidR="00DA2BD0" w:rsidRPr="009A79F8" w:rsidRDefault="009A79F8" w:rsidP="00DA03DD">
      <w:pPr>
        <w:pStyle w:val="2"/>
        <w:spacing w:before="163"/>
        <w:rPr>
          <w:rFonts w:ascii="Calibri" w:hAnsi="Calibri" w:cs="Times New Roman"/>
        </w:rPr>
      </w:pPr>
      <w:r w:rsidRPr="009A79F8">
        <w:rPr>
          <w:rFonts w:ascii="Calibri" w:hAnsi="Calibri" w:cs="Times New Roman"/>
        </w:rPr>
        <w:lastRenderedPageBreak/>
        <w:t>FileTransManage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A2BD0" w14:paraId="024DB470" w14:textId="77777777" w:rsidTr="00DA2BD0">
        <w:tc>
          <w:tcPr>
            <w:tcW w:w="8522" w:type="dxa"/>
          </w:tcPr>
          <w:p w14:paraId="6E76CD8C" w14:textId="77777777" w:rsidR="009A79F8" w:rsidRDefault="009A79F8" w:rsidP="00DA03DD">
            <w:pPr>
              <w:spacing w:before="163"/>
            </w:pPr>
            <w:r>
              <w:t>Endpoint address: http://192.168.202.173:7000/SMC/services/FileTransManage</w:t>
            </w:r>
          </w:p>
          <w:p w14:paraId="14D31EB5" w14:textId="5EB858C9" w:rsidR="00DA2BD0" w:rsidRDefault="009A79F8" w:rsidP="00DA03DD">
            <w:pPr>
              <w:spacing w:before="163"/>
            </w:pPr>
            <w:r>
              <w:t>WADL : http://192.168.202.173:7000/SMC/services/FileTransManage?_wadl</w:t>
            </w:r>
          </w:p>
        </w:tc>
      </w:tr>
    </w:tbl>
    <w:p w14:paraId="65F8639A" w14:textId="43E7587C" w:rsidR="009A79F8" w:rsidRDefault="009A79F8" w:rsidP="00DA03DD">
      <w:pPr>
        <w:spacing w:before="163"/>
      </w:pPr>
      <w:r>
        <w:rPr>
          <w:rFonts w:hint="eastAsia"/>
        </w:rPr>
        <w:t>接口名称：</w:t>
      </w:r>
      <w:r>
        <w:rPr>
          <w:rFonts w:hint="eastAsia"/>
        </w:rPr>
        <w:t>FileTransManage</w:t>
      </w:r>
    </w:p>
    <w:p w14:paraId="0511F041" w14:textId="4BEDCBF8" w:rsidR="009A79F8" w:rsidRDefault="009A79F8" w:rsidP="00DA03DD">
      <w:pPr>
        <w:spacing w:before="163"/>
      </w:pPr>
      <w:r>
        <w:rPr>
          <w:rFonts w:hint="eastAsia"/>
        </w:rPr>
        <w:t>服务类型：</w:t>
      </w:r>
      <w:r>
        <w:rPr>
          <w:rFonts w:hint="eastAsia"/>
        </w:rPr>
        <w:t>RESTful</w:t>
      </w:r>
      <w:r>
        <w:rPr>
          <w:rFonts w:hint="eastAsia"/>
        </w:rPr>
        <w:t>服务</w:t>
      </w:r>
    </w:p>
    <w:p w14:paraId="1C3A90E8" w14:textId="39E1325E" w:rsidR="009A79F8" w:rsidRDefault="009A79F8" w:rsidP="00DA03DD">
      <w:pPr>
        <w:spacing w:before="163"/>
      </w:pPr>
      <w:r>
        <w:rPr>
          <w:rFonts w:hint="eastAsia"/>
        </w:rPr>
        <w:t>端点地址：</w:t>
      </w:r>
      <w:r>
        <w:rPr>
          <w:rFonts w:hint="eastAsia"/>
        </w:rPr>
        <w:t>http://192.168.202.173:7000/SMC/services/FileTransManage</w:t>
      </w:r>
    </w:p>
    <w:p w14:paraId="2B71DF67" w14:textId="41614D16" w:rsidR="009A79F8" w:rsidRDefault="009A79F8" w:rsidP="00DA03DD">
      <w:pPr>
        <w:spacing w:before="163"/>
      </w:pPr>
      <w:r>
        <w:rPr>
          <w:rFonts w:hint="eastAsia"/>
        </w:rPr>
        <w:t>WADL</w:t>
      </w:r>
      <w:r>
        <w:rPr>
          <w:rFonts w:hint="eastAsia"/>
        </w:rPr>
        <w:t>描述地址：</w:t>
      </w:r>
    </w:p>
    <w:p w14:paraId="0DD5DCF7" w14:textId="5A0E84B5" w:rsidR="009A79F8" w:rsidRDefault="007D5857" w:rsidP="00DA03DD">
      <w:pPr>
        <w:spacing w:before="163"/>
      </w:pPr>
      <w:hyperlink r:id="rId22" w:history="1">
        <w:r w:rsidR="00B33289" w:rsidRPr="00EA1667">
          <w:rPr>
            <w:rStyle w:val="af"/>
            <w:rFonts w:hint="eastAsia"/>
          </w:rPr>
          <w:t>http://192.168.202.173:7000/SMC/services/FileTransManage?_wadl</w:t>
        </w:r>
      </w:hyperlink>
    </w:p>
    <w:p w14:paraId="651B5DFA" w14:textId="089C65F1" w:rsidR="00B33289" w:rsidRPr="00B33289" w:rsidRDefault="00B33289" w:rsidP="00DA03DD">
      <w:pPr>
        <w:spacing w:before="163"/>
      </w:pPr>
      <w:r>
        <w:rPr>
          <w:rFonts w:hint="eastAsia"/>
        </w:rPr>
        <w:t>使用场景：</w:t>
      </w:r>
      <w:r w:rsidR="00946112" w:rsidRPr="00946112">
        <w:rPr>
          <w:rFonts w:hint="eastAsia"/>
        </w:rPr>
        <w:t>触发文件传输发送接口，根据任务编码执行对应的文件传输操作</w:t>
      </w:r>
    </w:p>
    <w:p w14:paraId="42BDAD41" w14:textId="32A71F0C" w:rsidR="009A79F8" w:rsidRPr="009A79F8" w:rsidRDefault="009A79F8" w:rsidP="00DA03DD">
      <w:pPr>
        <w:pStyle w:val="3"/>
        <w:spacing w:before="163"/>
        <w:rPr>
          <w:rFonts w:ascii="Calibri" w:hAnsi="Calibri" w:cs="Times New Roman"/>
        </w:rPr>
      </w:pPr>
      <w:r w:rsidRPr="009A79F8">
        <w:rPr>
          <w:rFonts w:ascii="Calibri" w:hAnsi="Calibri" w:cs="Times New Roman" w:hint="eastAsia"/>
        </w:rPr>
        <w:t>触发文件传输发送</w:t>
      </w:r>
    </w:p>
    <w:p w14:paraId="01AC5BC7" w14:textId="77777777" w:rsidR="009A79F8" w:rsidRDefault="009A79F8" w:rsidP="00DA03DD">
      <w:pPr>
        <w:spacing w:before="163"/>
      </w:pPr>
      <w:r>
        <w:rPr>
          <w:rFonts w:hint="eastAsia"/>
        </w:rPr>
        <w:t>操作名称：</w:t>
      </w:r>
      <w:r>
        <w:rPr>
          <w:rFonts w:hint="eastAsia"/>
        </w:rPr>
        <w:t>/rest/trans-send</w:t>
      </w:r>
    </w:p>
    <w:p w14:paraId="4C498782" w14:textId="77777777" w:rsidR="009A79F8" w:rsidRDefault="009A79F8" w:rsidP="00DA03DD">
      <w:pPr>
        <w:spacing w:before="163"/>
      </w:pPr>
      <w:r>
        <w:rPr>
          <w:rFonts w:hint="eastAsia"/>
        </w:rPr>
        <w:t>请求方法：</w:t>
      </w:r>
      <w:r>
        <w:rPr>
          <w:rFonts w:hint="eastAsia"/>
        </w:rPr>
        <w:t>GET</w:t>
      </w:r>
    </w:p>
    <w:p w14:paraId="3BE05222" w14:textId="2B90E964" w:rsidR="009A79F8" w:rsidRDefault="009A79F8" w:rsidP="00DA03DD">
      <w:pPr>
        <w:spacing w:before="163"/>
      </w:pPr>
      <w:r>
        <w:rPr>
          <w:rFonts w:hint="eastAsia"/>
        </w:rPr>
        <w:t>功能描述：根据文件传输任务编码，触发对应的文件传输发送</w:t>
      </w:r>
      <w:r w:rsidR="00814C33">
        <w:rPr>
          <w:rFonts w:hint="eastAsia"/>
        </w:rPr>
        <w:t>任务</w:t>
      </w:r>
    </w:p>
    <w:p w14:paraId="27BBACE8" w14:textId="5540D137" w:rsidR="009A79F8" w:rsidRPr="009A79F8" w:rsidRDefault="009A79F8" w:rsidP="00DA03DD">
      <w:pPr>
        <w:pStyle w:val="3"/>
        <w:spacing w:before="163"/>
        <w:rPr>
          <w:rFonts w:ascii="Calibri" w:hAnsi="Calibri" w:cs="Times New Roman"/>
        </w:rPr>
      </w:pPr>
      <w:r w:rsidRPr="009A79F8">
        <w:rPr>
          <w:rFonts w:ascii="Calibri" w:hAnsi="Calibri" w:cs="Times New Roman" w:hint="eastAsia"/>
        </w:rPr>
        <w:t>请求说明</w:t>
      </w:r>
    </w:p>
    <w:p w14:paraId="65E50FDA" w14:textId="7CB6D4EA" w:rsidR="009A79F8" w:rsidRDefault="009A79F8" w:rsidP="00DA03D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-</w:t>
      </w:r>
      <w:r>
        <w:rPr>
          <w:rFonts w:hint="eastAsia"/>
        </w:rPr>
        <w:t>（</w:t>
      </w:r>
      <w:r>
        <w:rPr>
          <w:rFonts w:hint="eastAsia"/>
        </w:rPr>
        <w:t>GET</w:t>
      </w:r>
      <w:r>
        <w:rPr>
          <w:rFonts w:hint="eastAsia"/>
        </w:rPr>
        <w:t>请求无请求体）</w:t>
      </w:r>
    </w:p>
    <w:p w14:paraId="1F9E1AA7" w14:textId="77777777" w:rsidR="009A79F8" w:rsidRDefault="009A79F8" w:rsidP="00DA03DD">
      <w:pPr>
        <w:spacing w:before="163"/>
      </w:pPr>
      <w:r>
        <w:rPr>
          <w:rFonts w:hint="eastAsia"/>
        </w:rPr>
        <w:t>查询参数：</w:t>
      </w:r>
    </w:p>
    <w:p w14:paraId="0F714732" w14:textId="77777777" w:rsidR="009A79F8" w:rsidRDefault="009A79F8" w:rsidP="00DA03DD">
      <w:pPr>
        <w:spacing w:before="163"/>
      </w:pPr>
      <w:r>
        <w:rPr>
          <w:rFonts w:hint="eastAsia"/>
        </w:rPr>
        <w:t>code</w:t>
      </w:r>
      <w:r>
        <w:rPr>
          <w:rFonts w:hint="eastAsia"/>
        </w:rPr>
        <w:t>（必填，</w:t>
      </w:r>
      <w:r>
        <w:rPr>
          <w:rFonts w:hint="eastAsia"/>
        </w:rPr>
        <w:t>string</w:t>
      </w:r>
      <w:r>
        <w:rPr>
          <w:rFonts w:hint="eastAsia"/>
        </w:rPr>
        <w:t>）：文件传输任务的唯一编码</w:t>
      </w:r>
    </w:p>
    <w:p w14:paraId="07C50A6E" w14:textId="27DC9B5C" w:rsidR="009A79F8" w:rsidRPr="009A79F8" w:rsidRDefault="009A79F8" w:rsidP="00DA03DD">
      <w:pPr>
        <w:pStyle w:val="3"/>
        <w:spacing w:before="163"/>
        <w:rPr>
          <w:rFonts w:ascii="Calibri" w:hAnsi="Calibri" w:cs="Times New Roman"/>
        </w:rPr>
      </w:pPr>
      <w:r w:rsidRPr="009A79F8">
        <w:rPr>
          <w:rFonts w:ascii="Calibri" w:hAnsi="Calibri" w:cs="Times New Roman" w:hint="eastAsia"/>
        </w:rPr>
        <w:t>响应说明</w:t>
      </w:r>
    </w:p>
    <w:p w14:paraId="2D2DD975" w14:textId="77777777" w:rsidR="009A79F8" w:rsidRDefault="009A79F8" w:rsidP="00DA03DD">
      <w:pPr>
        <w:spacing w:before="163"/>
      </w:pPr>
      <w:r>
        <w:rPr>
          <w:rFonts w:hint="eastAsia"/>
        </w:rPr>
        <w:t>媒体类型：</w:t>
      </w:r>
      <w:r>
        <w:rPr>
          <w:rFonts w:hint="eastAsia"/>
        </w:rPr>
        <w:t>application/json</w:t>
      </w:r>
    </w:p>
    <w:p w14:paraId="4334C9C1" w14:textId="0D12FD76" w:rsidR="00DA2BD0" w:rsidRDefault="009A79F8" w:rsidP="00DA03DD">
      <w:pPr>
        <w:spacing w:before="163"/>
      </w:pPr>
      <w:r>
        <w:rPr>
          <w:rFonts w:hint="eastAsia"/>
        </w:rPr>
        <w:lastRenderedPageBreak/>
        <w:t>响应内容：文件传输发送操作的执行结果数据</w:t>
      </w:r>
    </w:p>
    <w:sectPr w:rsidR="00DA2BD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0" w:footer="102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A3ABEC" w14:textId="77777777" w:rsidR="007D5857" w:rsidRDefault="007D5857">
      <w:pPr>
        <w:spacing w:before="120" w:line="240" w:lineRule="auto"/>
      </w:pPr>
      <w:r>
        <w:separator/>
      </w:r>
    </w:p>
  </w:endnote>
  <w:endnote w:type="continuationSeparator" w:id="0">
    <w:p w14:paraId="28ADD5C8" w14:textId="77777777" w:rsidR="007D5857" w:rsidRDefault="007D5857">
      <w:pPr>
        <w:spacing w:before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SC">
    <w:altName w:val="Adobe 仿宋 Std R"/>
    <w:charset w:val="86"/>
    <w:family w:val="swiss"/>
    <w:pitch w:val="variable"/>
    <w:sig w:usb0="00000000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CFD0E4" w14:textId="77777777" w:rsidR="00DC4E88" w:rsidRDefault="00DC4E88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3522014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0AF0D53" w14:textId="01A006F2" w:rsidR="00360A2A" w:rsidRDefault="00360A2A">
            <w:pPr>
              <w:pStyle w:val="a7"/>
              <w:spacing w:before="120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D76840">
              <w:rPr>
                <w:b/>
                <w:bCs/>
                <w:noProof/>
              </w:rPr>
              <w:t>37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D76840">
              <w:rPr>
                <w:b/>
                <w:bCs/>
                <w:noProof/>
              </w:rPr>
              <w:t>52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D6D14B0" w14:textId="33E76F8C" w:rsidR="00DC4E88" w:rsidRDefault="00DC4E88">
    <w:pPr>
      <w:pStyle w:val="a7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19135E" w14:textId="77777777" w:rsidR="00DC4E88" w:rsidRDefault="00DC4E8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3DA455" w14:textId="77777777" w:rsidR="007D5857" w:rsidRDefault="007D5857">
      <w:pPr>
        <w:spacing w:before="120"/>
      </w:pPr>
      <w:r>
        <w:separator/>
      </w:r>
    </w:p>
  </w:footnote>
  <w:footnote w:type="continuationSeparator" w:id="0">
    <w:p w14:paraId="59E6E9E0" w14:textId="77777777" w:rsidR="007D5857" w:rsidRDefault="007D5857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7C7CF" w14:textId="77777777" w:rsidR="00DC4E88" w:rsidRDefault="00DC4E88">
    <w:pPr>
      <w:pStyle w:val="a8"/>
      <w:spacing w:before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2F2B8" w14:textId="749346FE" w:rsidR="00DC4E88" w:rsidRDefault="00DC4E88">
    <w:pPr>
      <w:pStyle w:val="a8"/>
      <w:tabs>
        <w:tab w:val="clear" w:pos="4153"/>
      </w:tabs>
      <w:spacing w:before="120" w:line="360" w:lineRule="auto"/>
      <w:jc w:val="both"/>
    </w:pPr>
    <w:r>
      <w:ptab w:relativeTo="indent" w:alignment="left" w:leader="none"/>
    </w:r>
    <w: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57EED9" w14:textId="77777777" w:rsidR="00DC4E88" w:rsidRDefault="00DC4E88">
    <w:pPr>
      <w:pStyle w:val="a8"/>
      <w:spacing w:before="12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47E69"/>
    <w:multiLevelType w:val="multilevel"/>
    <w:tmpl w:val="16847E69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asciiTheme="minorHAnsi" w:eastAsiaTheme="minorEastAsia" w:hAnsiTheme="minorHAnsi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Theme="minorHAnsi" w:eastAsiaTheme="minorEastAsia" w:hAnsiTheme="minorHAnsi" w:hint="default"/>
        <w:b/>
        <w:i w:val="0"/>
        <w:sz w:val="32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Theme="minorHAnsi" w:eastAsiaTheme="minorEastAsia" w:hAnsiTheme="minorHAnsi" w:hint="default"/>
        <w:b/>
        <w:i w:val="0"/>
        <w:sz w:val="30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Theme="minorHAnsi" w:eastAsiaTheme="minorEastAsia" w:hAnsiTheme="minorHAnsi" w:hint="default"/>
        <w:b/>
        <w:i w:val="0"/>
        <w:sz w:val="28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asciiTheme="minorHAnsi" w:eastAsiaTheme="minorEastAsia" w:hAnsiTheme="minorHAnsi" w:hint="default"/>
        <w:b/>
        <w:i w:val="0"/>
        <w:sz w:val="24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asciiTheme="minorHAnsi" w:eastAsiaTheme="minorEastAsia" w:hAnsiTheme="minorHAnsi" w:hint="default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>
    <w:nsid w:val="585A4AF5"/>
    <w:multiLevelType w:val="multilevel"/>
    <w:tmpl w:val="585A4AF5"/>
    <w:lvl w:ilvl="0">
      <w:start w:val="1"/>
      <w:numFmt w:val="decimal"/>
      <w:pStyle w:val="a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attachedTemplate r:id="rId1"/>
  <w:defaultTabStop w:val="48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5ODdiMjliMjY1Nzc5Yjc1MDM1ZDYxNDgyYTNmNzIifQ=="/>
  </w:docVars>
  <w:rsids>
    <w:rsidRoot w:val="0027459E"/>
    <w:rsid w:val="00003873"/>
    <w:rsid w:val="0000429A"/>
    <w:rsid w:val="00007051"/>
    <w:rsid w:val="00011A4E"/>
    <w:rsid w:val="00012E0D"/>
    <w:rsid w:val="00013B21"/>
    <w:rsid w:val="00016BB4"/>
    <w:rsid w:val="00026657"/>
    <w:rsid w:val="0003004F"/>
    <w:rsid w:val="00031DC6"/>
    <w:rsid w:val="000321EB"/>
    <w:rsid w:val="00033BC3"/>
    <w:rsid w:val="00041D63"/>
    <w:rsid w:val="00045317"/>
    <w:rsid w:val="00045D11"/>
    <w:rsid w:val="00046243"/>
    <w:rsid w:val="000503F6"/>
    <w:rsid w:val="00050E70"/>
    <w:rsid w:val="000537DC"/>
    <w:rsid w:val="0005409C"/>
    <w:rsid w:val="000570C2"/>
    <w:rsid w:val="00057996"/>
    <w:rsid w:val="000618E9"/>
    <w:rsid w:val="00062908"/>
    <w:rsid w:val="00063E26"/>
    <w:rsid w:val="000652CE"/>
    <w:rsid w:val="000669BE"/>
    <w:rsid w:val="00066F73"/>
    <w:rsid w:val="000679D1"/>
    <w:rsid w:val="0007122F"/>
    <w:rsid w:val="00071892"/>
    <w:rsid w:val="0007257C"/>
    <w:rsid w:val="000748D1"/>
    <w:rsid w:val="000819A0"/>
    <w:rsid w:val="00085732"/>
    <w:rsid w:val="00086336"/>
    <w:rsid w:val="00086B0D"/>
    <w:rsid w:val="00094E26"/>
    <w:rsid w:val="0009580D"/>
    <w:rsid w:val="00097866"/>
    <w:rsid w:val="000A144C"/>
    <w:rsid w:val="000A2D43"/>
    <w:rsid w:val="000A3900"/>
    <w:rsid w:val="000A4EDA"/>
    <w:rsid w:val="000A5A7C"/>
    <w:rsid w:val="000A5EE4"/>
    <w:rsid w:val="000A61E6"/>
    <w:rsid w:val="000B0494"/>
    <w:rsid w:val="000B4F1E"/>
    <w:rsid w:val="000C187F"/>
    <w:rsid w:val="000C1CDB"/>
    <w:rsid w:val="000C26AC"/>
    <w:rsid w:val="000C4ACB"/>
    <w:rsid w:val="000C755C"/>
    <w:rsid w:val="000D2B2C"/>
    <w:rsid w:val="000D316F"/>
    <w:rsid w:val="000D361C"/>
    <w:rsid w:val="000D5566"/>
    <w:rsid w:val="000D6F2C"/>
    <w:rsid w:val="000D716C"/>
    <w:rsid w:val="000E034B"/>
    <w:rsid w:val="000E2D3F"/>
    <w:rsid w:val="000F11C4"/>
    <w:rsid w:val="000F20D2"/>
    <w:rsid w:val="000F2257"/>
    <w:rsid w:val="000F7586"/>
    <w:rsid w:val="000F7A2B"/>
    <w:rsid w:val="00103817"/>
    <w:rsid w:val="00103B93"/>
    <w:rsid w:val="001054C1"/>
    <w:rsid w:val="00105A3D"/>
    <w:rsid w:val="00106797"/>
    <w:rsid w:val="00106A53"/>
    <w:rsid w:val="00106EE6"/>
    <w:rsid w:val="0010722E"/>
    <w:rsid w:val="00116AAD"/>
    <w:rsid w:val="00122875"/>
    <w:rsid w:val="00123FED"/>
    <w:rsid w:val="00124C2C"/>
    <w:rsid w:val="00127B0A"/>
    <w:rsid w:val="00130D47"/>
    <w:rsid w:val="00140855"/>
    <w:rsid w:val="00152D21"/>
    <w:rsid w:val="00155119"/>
    <w:rsid w:val="0015576B"/>
    <w:rsid w:val="00161956"/>
    <w:rsid w:val="00163F7F"/>
    <w:rsid w:val="00164C16"/>
    <w:rsid w:val="00166092"/>
    <w:rsid w:val="00167043"/>
    <w:rsid w:val="00172FDD"/>
    <w:rsid w:val="00174B40"/>
    <w:rsid w:val="00176132"/>
    <w:rsid w:val="00182651"/>
    <w:rsid w:val="00185D0F"/>
    <w:rsid w:val="001873D9"/>
    <w:rsid w:val="00191749"/>
    <w:rsid w:val="0019199C"/>
    <w:rsid w:val="00193618"/>
    <w:rsid w:val="0019490F"/>
    <w:rsid w:val="001955DD"/>
    <w:rsid w:val="0019601C"/>
    <w:rsid w:val="001A32E9"/>
    <w:rsid w:val="001A7690"/>
    <w:rsid w:val="001B4679"/>
    <w:rsid w:val="001B48DC"/>
    <w:rsid w:val="001B570A"/>
    <w:rsid w:val="001D1328"/>
    <w:rsid w:val="001D190C"/>
    <w:rsid w:val="001D369D"/>
    <w:rsid w:val="001D374D"/>
    <w:rsid w:val="001E1F61"/>
    <w:rsid w:val="001F0760"/>
    <w:rsid w:val="00200C00"/>
    <w:rsid w:val="002037EF"/>
    <w:rsid w:val="00203AB6"/>
    <w:rsid w:val="00205D11"/>
    <w:rsid w:val="0021088F"/>
    <w:rsid w:val="00216649"/>
    <w:rsid w:val="002213B8"/>
    <w:rsid w:val="00226504"/>
    <w:rsid w:val="002331C8"/>
    <w:rsid w:val="00233FD4"/>
    <w:rsid w:val="00243500"/>
    <w:rsid w:val="00243E25"/>
    <w:rsid w:val="002461E6"/>
    <w:rsid w:val="00247A45"/>
    <w:rsid w:val="002564CA"/>
    <w:rsid w:val="00260300"/>
    <w:rsid w:val="00263E1C"/>
    <w:rsid w:val="00264C9B"/>
    <w:rsid w:val="0027459E"/>
    <w:rsid w:val="00275B33"/>
    <w:rsid w:val="002777EA"/>
    <w:rsid w:val="002812A5"/>
    <w:rsid w:val="00281446"/>
    <w:rsid w:val="002822A5"/>
    <w:rsid w:val="00283F5D"/>
    <w:rsid w:val="00286100"/>
    <w:rsid w:val="00286997"/>
    <w:rsid w:val="0028769D"/>
    <w:rsid w:val="00287DB7"/>
    <w:rsid w:val="00291ED6"/>
    <w:rsid w:val="00294B30"/>
    <w:rsid w:val="00294F14"/>
    <w:rsid w:val="0029562E"/>
    <w:rsid w:val="002A3AD5"/>
    <w:rsid w:val="002A4027"/>
    <w:rsid w:val="002A59AB"/>
    <w:rsid w:val="002A7DD7"/>
    <w:rsid w:val="002B0754"/>
    <w:rsid w:val="002B3D77"/>
    <w:rsid w:val="002B4170"/>
    <w:rsid w:val="002B5595"/>
    <w:rsid w:val="002B72D6"/>
    <w:rsid w:val="002C23DF"/>
    <w:rsid w:val="002C2E8E"/>
    <w:rsid w:val="002D113C"/>
    <w:rsid w:val="002D77D3"/>
    <w:rsid w:val="002E0BAF"/>
    <w:rsid w:val="002E20C2"/>
    <w:rsid w:val="002E4B0C"/>
    <w:rsid w:val="002F534C"/>
    <w:rsid w:val="003050D1"/>
    <w:rsid w:val="00306F2B"/>
    <w:rsid w:val="00311A9F"/>
    <w:rsid w:val="003152E2"/>
    <w:rsid w:val="00315566"/>
    <w:rsid w:val="00316265"/>
    <w:rsid w:val="00316434"/>
    <w:rsid w:val="0031778B"/>
    <w:rsid w:val="0032028A"/>
    <w:rsid w:val="00321008"/>
    <w:rsid w:val="003220F0"/>
    <w:rsid w:val="00323CD3"/>
    <w:rsid w:val="00326629"/>
    <w:rsid w:val="00326A77"/>
    <w:rsid w:val="003305A1"/>
    <w:rsid w:val="00330B3C"/>
    <w:rsid w:val="00331528"/>
    <w:rsid w:val="00332E27"/>
    <w:rsid w:val="00334FBB"/>
    <w:rsid w:val="0033775A"/>
    <w:rsid w:val="00343090"/>
    <w:rsid w:val="003479B2"/>
    <w:rsid w:val="00351FEA"/>
    <w:rsid w:val="00354B5D"/>
    <w:rsid w:val="00354F4A"/>
    <w:rsid w:val="00355EA0"/>
    <w:rsid w:val="003571EE"/>
    <w:rsid w:val="0035775E"/>
    <w:rsid w:val="00360A2A"/>
    <w:rsid w:val="0036455D"/>
    <w:rsid w:val="00364AE3"/>
    <w:rsid w:val="003654DE"/>
    <w:rsid w:val="00365600"/>
    <w:rsid w:val="0037004A"/>
    <w:rsid w:val="0037014A"/>
    <w:rsid w:val="003707E0"/>
    <w:rsid w:val="003776FE"/>
    <w:rsid w:val="00381814"/>
    <w:rsid w:val="00382313"/>
    <w:rsid w:val="00385D6A"/>
    <w:rsid w:val="00385F95"/>
    <w:rsid w:val="003876C7"/>
    <w:rsid w:val="003922FA"/>
    <w:rsid w:val="00392D84"/>
    <w:rsid w:val="003935E5"/>
    <w:rsid w:val="00394AC1"/>
    <w:rsid w:val="003960E4"/>
    <w:rsid w:val="003974F6"/>
    <w:rsid w:val="003A3E7F"/>
    <w:rsid w:val="003A4349"/>
    <w:rsid w:val="003A44C3"/>
    <w:rsid w:val="003B0C5B"/>
    <w:rsid w:val="003B77D2"/>
    <w:rsid w:val="003C6DD0"/>
    <w:rsid w:val="003C7A7E"/>
    <w:rsid w:val="003D1816"/>
    <w:rsid w:val="003D58CB"/>
    <w:rsid w:val="003D7CFA"/>
    <w:rsid w:val="003E4F59"/>
    <w:rsid w:val="003E531E"/>
    <w:rsid w:val="003E60F1"/>
    <w:rsid w:val="003E6147"/>
    <w:rsid w:val="003E6F0F"/>
    <w:rsid w:val="003E78A0"/>
    <w:rsid w:val="003F03D7"/>
    <w:rsid w:val="003F1DE4"/>
    <w:rsid w:val="003F34AB"/>
    <w:rsid w:val="00405E4F"/>
    <w:rsid w:val="004127C1"/>
    <w:rsid w:val="00413DF0"/>
    <w:rsid w:val="00414AB6"/>
    <w:rsid w:val="00414FFC"/>
    <w:rsid w:val="00416F49"/>
    <w:rsid w:val="00416F5F"/>
    <w:rsid w:val="00420130"/>
    <w:rsid w:val="004204C3"/>
    <w:rsid w:val="00421E84"/>
    <w:rsid w:val="004235BB"/>
    <w:rsid w:val="004236D6"/>
    <w:rsid w:val="0042398C"/>
    <w:rsid w:val="00423A0A"/>
    <w:rsid w:val="004327D7"/>
    <w:rsid w:val="00433883"/>
    <w:rsid w:val="00437992"/>
    <w:rsid w:val="004422CC"/>
    <w:rsid w:val="004464AD"/>
    <w:rsid w:val="00447773"/>
    <w:rsid w:val="00451515"/>
    <w:rsid w:val="004546A2"/>
    <w:rsid w:val="0045494B"/>
    <w:rsid w:val="00454BB8"/>
    <w:rsid w:val="00457DFE"/>
    <w:rsid w:val="0046490E"/>
    <w:rsid w:val="0046640F"/>
    <w:rsid w:val="00466A84"/>
    <w:rsid w:val="004677B6"/>
    <w:rsid w:val="004712B2"/>
    <w:rsid w:val="00474389"/>
    <w:rsid w:val="00475358"/>
    <w:rsid w:val="00475462"/>
    <w:rsid w:val="00477A8D"/>
    <w:rsid w:val="00477F8B"/>
    <w:rsid w:val="00480D2D"/>
    <w:rsid w:val="0048286B"/>
    <w:rsid w:val="00482BE7"/>
    <w:rsid w:val="004870C9"/>
    <w:rsid w:val="0049169E"/>
    <w:rsid w:val="0049320F"/>
    <w:rsid w:val="004A4522"/>
    <w:rsid w:val="004A4845"/>
    <w:rsid w:val="004A5188"/>
    <w:rsid w:val="004A63E3"/>
    <w:rsid w:val="004A66AF"/>
    <w:rsid w:val="004B334A"/>
    <w:rsid w:val="004B6A17"/>
    <w:rsid w:val="004C1692"/>
    <w:rsid w:val="004C193D"/>
    <w:rsid w:val="004C57F0"/>
    <w:rsid w:val="004C5FDE"/>
    <w:rsid w:val="004D15AD"/>
    <w:rsid w:val="004D2896"/>
    <w:rsid w:val="004D2B05"/>
    <w:rsid w:val="004D33EB"/>
    <w:rsid w:val="004D33F8"/>
    <w:rsid w:val="004D42B1"/>
    <w:rsid w:val="004E26BB"/>
    <w:rsid w:val="004E5C26"/>
    <w:rsid w:val="004F048D"/>
    <w:rsid w:val="004F1923"/>
    <w:rsid w:val="004F3A87"/>
    <w:rsid w:val="004F4500"/>
    <w:rsid w:val="00500043"/>
    <w:rsid w:val="00502765"/>
    <w:rsid w:val="00504034"/>
    <w:rsid w:val="005103AE"/>
    <w:rsid w:val="00511AF6"/>
    <w:rsid w:val="005121A8"/>
    <w:rsid w:val="0051358D"/>
    <w:rsid w:val="0051416C"/>
    <w:rsid w:val="00514474"/>
    <w:rsid w:val="0051461B"/>
    <w:rsid w:val="0051467E"/>
    <w:rsid w:val="00516BC9"/>
    <w:rsid w:val="00521FE1"/>
    <w:rsid w:val="005233E0"/>
    <w:rsid w:val="00525393"/>
    <w:rsid w:val="005263F6"/>
    <w:rsid w:val="00530D72"/>
    <w:rsid w:val="00531153"/>
    <w:rsid w:val="00532908"/>
    <w:rsid w:val="00533144"/>
    <w:rsid w:val="00535350"/>
    <w:rsid w:val="00535473"/>
    <w:rsid w:val="00536BC4"/>
    <w:rsid w:val="00537968"/>
    <w:rsid w:val="00540F68"/>
    <w:rsid w:val="0054142F"/>
    <w:rsid w:val="005414A9"/>
    <w:rsid w:val="005420EA"/>
    <w:rsid w:val="005425BF"/>
    <w:rsid w:val="00543722"/>
    <w:rsid w:val="00550DF4"/>
    <w:rsid w:val="00556B20"/>
    <w:rsid w:val="00561566"/>
    <w:rsid w:val="00561BF1"/>
    <w:rsid w:val="00566448"/>
    <w:rsid w:val="005665FA"/>
    <w:rsid w:val="00566A1D"/>
    <w:rsid w:val="00566DF0"/>
    <w:rsid w:val="0057120F"/>
    <w:rsid w:val="00572D23"/>
    <w:rsid w:val="0057413B"/>
    <w:rsid w:val="005775CE"/>
    <w:rsid w:val="00577EC3"/>
    <w:rsid w:val="00577F75"/>
    <w:rsid w:val="00580618"/>
    <w:rsid w:val="00582658"/>
    <w:rsid w:val="005832DD"/>
    <w:rsid w:val="005873AA"/>
    <w:rsid w:val="00587E2F"/>
    <w:rsid w:val="00593624"/>
    <w:rsid w:val="005A0B85"/>
    <w:rsid w:val="005A0EE0"/>
    <w:rsid w:val="005A148E"/>
    <w:rsid w:val="005A26B9"/>
    <w:rsid w:val="005A3C26"/>
    <w:rsid w:val="005A7BF2"/>
    <w:rsid w:val="005B05C8"/>
    <w:rsid w:val="005B3B13"/>
    <w:rsid w:val="005B4198"/>
    <w:rsid w:val="005B7726"/>
    <w:rsid w:val="005C0D61"/>
    <w:rsid w:val="005C2678"/>
    <w:rsid w:val="005C3946"/>
    <w:rsid w:val="005C41C1"/>
    <w:rsid w:val="005C59F4"/>
    <w:rsid w:val="005C5C19"/>
    <w:rsid w:val="005C5EFD"/>
    <w:rsid w:val="005C5FF4"/>
    <w:rsid w:val="005D4727"/>
    <w:rsid w:val="005E28BA"/>
    <w:rsid w:val="005E2D90"/>
    <w:rsid w:val="005E3905"/>
    <w:rsid w:val="005F0628"/>
    <w:rsid w:val="005F7C66"/>
    <w:rsid w:val="0060017A"/>
    <w:rsid w:val="006002C5"/>
    <w:rsid w:val="00600DDE"/>
    <w:rsid w:val="0060316A"/>
    <w:rsid w:val="00604EE6"/>
    <w:rsid w:val="00605C23"/>
    <w:rsid w:val="006072BE"/>
    <w:rsid w:val="00610E0A"/>
    <w:rsid w:val="006120E1"/>
    <w:rsid w:val="00613AD8"/>
    <w:rsid w:val="00621B99"/>
    <w:rsid w:val="00625A53"/>
    <w:rsid w:val="006336B9"/>
    <w:rsid w:val="00640985"/>
    <w:rsid w:val="006430DB"/>
    <w:rsid w:val="00643767"/>
    <w:rsid w:val="00643B76"/>
    <w:rsid w:val="00646DE6"/>
    <w:rsid w:val="00646EC5"/>
    <w:rsid w:val="006543AC"/>
    <w:rsid w:val="00654CB9"/>
    <w:rsid w:val="0065539E"/>
    <w:rsid w:val="00655759"/>
    <w:rsid w:val="00662ACC"/>
    <w:rsid w:val="00672CB9"/>
    <w:rsid w:val="00675054"/>
    <w:rsid w:val="00675916"/>
    <w:rsid w:val="00676C3F"/>
    <w:rsid w:val="006817C4"/>
    <w:rsid w:val="00682F1D"/>
    <w:rsid w:val="00683A70"/>
    <w:rsid w:val="00686D5D"/>
    <w:rsid w:val="00690F5B"/>
    <w:rsid w:val="006927E6"/>
    <w:rsid w:val="00695513"/>
    <w:rsid w:val="00696296"/>
    <w:rsid w:val="00697FE3"/>
    <w:rsid w:val="006A03E7"/>
    <w:rsid w:val="006A226D"/>
    <w:rsid w:val="006A2F52"/>
    <w:rsid w:val="006A3E1A"/>
    <w:rsid w:val="006A5736"/>
    <w:rsid w:val="006A5DA0"/>
    <w:rsid w:val="006A63A9"/>
    <w:rsid w:val="006A6503"/>
    <w:rsid w:val="006A7F52"/>
    <w:rsid w:val="006B0D47"/>
    <w:rsid w:val="006B1079"/>
    <w:rsid w:val="006B3C34"/>
    <w:rsid w:val="006B5AD6"/>
    <w:rsid w:val="006B72A8"/>
    <w:rsid w:val="006C450E"/>
    <w:rsid w:val="006D1B0F"/>
    <w:rsid w:val="006D2AC7"/>
    <w:rsid w:val="006D7324"/>
    <w:rsid w:val="006D74D7"/>
    <w:rsid w:val="006D776D"/>
    <w:rsid w:val="006E010F"/>
    <w:rsid w:val="006E07AF"/>
    <w:rsid w:val="006E1200"/>
    <w:rsid w:val="006E2F42"/>
    <w:rsid w:val="006E5360"/>
    <w:rsid w:val="006E67F2"/>
    <w:rsid w:val="006E6B2F"/>
    <w:rsid w:val="006E7504"/>
    <w:rsid w:val="006E78CE"/>
    <w:rsid w:val="006F27F6"/>
    <w:rsid w:val="006F2DF7"/>
    <w:rsid w:val="006F31BF"/>
    <w:rsid w:val="006F59B8"/>
    <w:rsid w:val="006F6182"/>
    <w:rsid w:val="007000ED"/>
    <w:rsid w:val="0070044A"/>
    <w:rsid w:val="00703558"/>
    <w:rsid w:val="00705899"/>
    <w:rsid w:val="007074EF"/>
    <w:rsid w:val="00707AF7"/>
    <w:rsid w:val="00707DD4"/>
    <w:rsid w:val="0071046B"/>
    <w:rsid w:val="00711FE6"/>
    <w:rsid w:val="00715ED1"/>
    <w:rsid w:val="00716197"/>
    <w:rsid w:val="00720968"/>
    <w:rsid w:val="00721432"/>
    <w:rsid w:val="007237F9"/>
    <w:rsid w:val="00724B4A"/>
    <w:rsid w:val="00725D27"/>
    <w:rsid w:val="00726D60"/>
    <w:rsid w:val="0073215C"/>
    <w:rsid w:val="00734F98"/>
    <w:rsid w:val="00737E58"/>
    <w:rsid w:val="0074255C"/>
    <w:rsid w:val="00742E4F"/>
    <w:rsid w:val="00744376"/>
    <w:rsid w:val="00745ED9"/>
    <w:rsid w:val="00746546"/>
    <w:rsid w:val="007466D4"/>
    <w:rsid w:val="0075146B"/>
    <w:rsid w:val="00756D27"/>
    <w:rsid w:val="007574C0"/>
    <w:rsid w:val="0076054D"/>
    <w:rsid w:val="00762CBB"/>
    <w:rsid w:val="00766444"/>
    <w:rsid w:val="00766524"/>
    <w:rsid w:val="00770D5D"/>
    <w:rsid w:val="00773004"/>
    <w:rsid w:val="007747F6"/>
    <w:rsid w:val="0077541D"/>
    <w:rsid w:val="00777A82"/>
    <w:rsid w:val="007803C1"/>
    <w:rsid w:val="00782508"/>
    <w:rsid w:val="00783A76"/>
    <w:rsid w:val="0078458A"/>
    <w:rsid w:val="0078584B"/>
    <w:rsid w:val="007919CE"/>
    <w:rsid w:val="0079294F"/>
    <w:rsid w:val="00792B34"/>
    <w:rsid w:val="007939F1"/>
    <w:rsid w:val="00796E0B"/>
    <w:rsid w:val="007A0FBE"/>
    <w:rsid w:val="007A50A7"/>
    <w:rsid w:val="007B15AB"/>
    <w:rsid w:val="007B16B4"/>
    <w:rsid w:val="007B18AF"/>
    <w:rsid w:val="007B26D3"/>
    <w:rsid w:val="007B2D61"/>
    <w:rsid w:val="007C2F5E"/>
    <w:rsid w:val="007C34BD"/>
    <w:rsid w:val="007C355A"/>
    <w:rsid w:val="007C4762"/>
    <w:rsid w:val="007C5251"/>
    <w:rsid w:val="007D5857"/>
    <w:rsid w:val="007D6C5F"/>
    <w:rsid w:val="007E191D"/>
    <w:rsid w:val="007E325A"/>
    <w:rsid w:val="007E73C8"/>
    <w:rsid w:val="007F32BA"/>
    <w:rsid w:val="007F3E69"/>
    <w:rsid w:val="007F4BB6"/>
    <w:rsid w:val="007F5758"/>
    <w:rsid w:val="007F5764"/>
    <w:rsid w:val="0080028B"/>
    <w:rsid w:val="00801667"/>
    <w:rsid w:val="0080262F"/>
    <w:rsid w:val="0081137D"/>
    <w:rsid w:val="00814C33"/>
    <w:rsid w:val="008154AA"/>
    <w:rsid w:val="00817AB4"/>
    <w:rsid w:val="00821401"/>
    <w:rsid w:val="008226A9"/>
    <w:rsid w:val="008258C4"/>
    <w:rsid w:val="0083015D"/>
    <w:rsid w:val="00830A61"/>
    <w:rsid w:val="00833DAE"/>
    <w:rsid w:val="0084049A"/>
    <w:rsid w:val="008428B1"/>
    <w:rsid w:val="008440A1"/>
    <w:rsid w:val="00845418"/>
    <w:rsid w:val="008458D5"/>
    <w:rsid w:val="00846DA1"/>
    <w:rsid w:val="00846E02"/>
    <w:rsid w:val="00850575"/>
    <w:rsid w:val="00850A8B"/>
    <w:rsid w:val="00854869"/>
    <w:rsid w:val="00855AE4"/>
    <w:rsid w:val="00856FBD"/>
    <w:rsid w:val="00857A83"/>
    <w:rsid w:val="00857FCC"/>
    <w:rsid w:val="00860126"/>
    <w:rsid w:val="008616BC"/>
    <w:rsid w:val="00862BE1"/>
    <w:rsid w:val="00864F8D"/>
    <w:rsid w:val="00871F6C"/>
    <w:rsid w:val="00873488"/>
    <w:rsid w:val="008814D5"/>
    <w:rsid w:val="00883F1F"/>
    <w:rsid w:val="008859C1"/>
    <w:rsid w:val="008859DC"/>
    <w:rsid w:val="00886253"/>
    <w:rsid w:val="008936D8"/>
    <w:rsid w:val="00893B04"/>
    <w:rsid w:val="008950E0"/>
    <w:rsid w:val="008952E5"/>
    <w:rsid w:val="008956C1"/>
    <w:rsid w:val="00896ECB"/>
    <w:rsid w:val="008A1A2D"/>
    <w:rsid w:val="008A36D8"/>
    <w:rsid w:val="008A46B5"/>
    <w:rsid w:val="008A7BB5"/>
    <w:rsid w:val="008B23FE"/>
    <w:rsid w:val="008B42A1"/>
    <w:rsid w:val="008B47A1"/>
    <w:rsid w:val="008B5916"/>
    <w:rsid w:val="008C2710"/>
    <w:rsid w:val="008C53FA"/>
    <w:rsid w:val="008C6D83"/>
    <w:rsid w:val="008C7AAA"/>
    <w:rsid w:val="008D3A03"/>
    <w:rsid w:val="008D3A45"/>
    <w:rsid w:val="008D4AB9"/>
    <w:rsid w:val="008D7D67"/>
    <w:rsid w:val="008E3BFD"/>
    <w:rsid w:val="008E542B"/>
    <w:rsid w:val="008E5D71"/>
    <w:rsid w:val="008F1371"/>
    <w:rsid w:val="008F24E5"/>
    <w:rsid w:val="00902F8A"/>
    <w:rsid w:val="00903770"/>
    <w:rsid w:val="00903B25"/>
    <w:rsid w:val="00904043"/>
    <w:rsid w:val="00904833"/>
    <w:rsid w:val="009056F7"/>
    <w:rsid w:val="009059EC"/>
    <w:rsid w:val="00907526"/>
    <w:rsid w:val="00907EF5"/>
    <w:rsid w:val="009104EB"/>
    <w:rsid w:val="009118CB"/>
    <w:rsid w:val="00913C2A"/>
    <w:rsid w:val="00921F87"/>
    <w:rsid w:val="009244B3"/>
    <w:rsid w:val="00926DE2"/>
    <w:rsid w:val="0092777C"/>
    <w:rsid w:val="00930DCE"/>
    <w:rsid w:val="00932630"/>
    <w:rsid w:val="00933C9A"/>
    <w:rsid w:val="0093569A"/>
    <w:rsid w:val="00937213"/>
    <w:rsid w:val="00942880"/>
    <w:rsid w:val="00942EB1"/>
    <w:rsid w:val="00943153"/>
    <w:rsid w:val="00943495"/>
    <w:rsid w:val="00944859"/>
    <w:rsid w:val="00946112"/>
    <w:rsid w:val="0094659C"/>
    <w:rsid w:val="00950AD3"/>
    <w:rsid w:val="0095163E"/>
    <w:rsid w:val="00952924"/>
    <w:rsid w:val="00952D5F"/>
    <w:rsid w:val="00956B2A"/>
    <w:rsid w:val="00961409"/>
    <w:rsid w:val="009663AB"/>
    <w:rsid w:val="00967D03"/>
    <w:rsid w:val="00973F70"/>
    <w:rsid w:val="00974032"/>
    <w:rsid w:val="009747B5"/>
    <w:rsid w:val="00976AC9"/>
    <w:rsid w:val="00977B36"/>
    <w:rsid w:val="00981274"/>
    <w:rsid w:val="009813B5"/>
    <w:rsid w:val="00983EC7"/>
    <w:rsid w:val="00990FD9"/>
    <w:rsid w:val="009921CE"/>
    <w:rsid w:val="0099348D"/>
    <w:rsid w:val="00994AFA"/>
    <w:rsid w:val="00994EEA"/>
    <w:rsid w:val="00996C78"/>
    <w:rsid w:val="009A0459"/>
    <w:rsid w:val="009A0C4D"/>
    <w:rsid w:val="009A5620"/>
    <w:rsid w:val="009A62C3"/>
    <w:rsid w:val="009A7810"/>
    <w:rsid w:val="009A79F8"/>
    <w:rsid w:val="009B1D61"/>
    <w:rsid w:val="009B23B0"/>
    <w:rsid w:val="009B6107"/>
    <w:rsid w:val="009B68FC"/>
    <w:rsid w:val="009B6935"/>
    <w:rsid w:val="009C001A"/>
    <w:rsid w:val="009C4ADA"/>
    <w:rsid w:val="009D6B18"/>
    <w:rsid w:val="009E0562"/>
    <w:rsid w:val="009E0851"/>
    <w:rsid w:val="009E0A3B"/>
    <w:rsid w:val="009E1031"/>
    <w:rsid w:val="009E449B"/>
    <w:rsid w:val="009E7B29"/>
    <w:rsid w:val="009E7CF5"/>
    <w:rsid w:val="009F00DF"/>
    <w:rsid w:val="009F2294"/>
    <w:rsid w:val="009F271D"/>
    <w:rsid w:val="009F38A2"/>
    <w:rsid w:val="009F7532"/>
    <w:rsid w:val="00A03009"/>
    <w:rsid w:val="00A032F6"/>
    <w:rsid w:val="00A04A4E"/>
    <w:rsid w:val="00A0533C"/>
    <w:rsid w:val="00A06FFE"/>
    <w:rsid w:val="00A117B3"/>
    <w:rsid w:val="00A142D9"/>
    <w:rsid w:val="00A15793"/>
    <w:rsid w:val="00A1762B"/>
    <w:rsid w:val="00A21423"/>
    <w:rsid w:val="00A24281"/>
    <w:rsid w:val="00A255D0"/>
    <w:rsid w:val="00A26375"/>
    <w:rsid w:val="00A26C7E"/>
    <w:rsid w:val="00A27654"/>
    <w:rsid w:val="00A3020F"/>
    <w:rsid w:val="00A3501D"/>
    <w:rsid w:val="00A351DA"/>
    <w:rsid w:val="00A37CDA"/>
    <w:rsid w:val="00A40065"/>
    <w:rsid w:val="00A41523"/>
    <w:rsid w:val="00A42840"/>
    <w:rsid w:val="00A42F24"/>
    <w:rsid w:val="00A46022"/>
    <w:rsid w:val="00A460A8"/>
    <w:rsid w:val="00A46620"/>
    <w:rsid w:val="00A51F41"/>
    <w:rsid w:val="00A53426"/>
    <w:rsid w:val="00A53832"/>
    <w:rsid w:val="00A55BA8"/>
    <w:rsid w:val="00A604F9"/>
    <w:rsid w:val="00A62E70"/>
    <w:rsid w:val="00A66EB9"/>
    <w:rsid w:val="00A670AC"/>
    <w:rsid w:val="00A678E2"/>
    <w:rsid w:val="00A73431"/>
    <w:rsid w:val="00A734A8"/>
    <w:rsid w:val="00A74716"/>
    <w:rsid w:val="00A747E2"/>
    <w:rsid w:val="00A754C7"/>
    <w:rsid w:val="00A80FA1"/>
    <w:rsid w:val="00A81CFC"/>
    <w:rsid w:val="00A8204C"/>
    <w:rsid w:val="00A839ED"/>
    <w:rsid w:val="00A86632"/>
    <w:rsid w:val="00A86945"/>
    <w:rsid w:val="00A873F3"/>
    <w:rsid w:val="00A91B53"/>
    <w:rsid w:val="00A924E0"/>
    <w:rsid w:val="00A95CA4"/>
    <w:rsid w:val="00AA0C6C"/>
    <w:rsid w:val="00AA0FCA"/>
    <w:rsid w:val="00AA1E5C"/>
    <w:rsid w:val="00AA4DD6"/>
    <w:rsid w:val="00AA5A39"/>
    <w:rsid w:val="00AA698F"/>
    <w:rsid w:val="00AA7B5C"/>
    <w:rsid w:val="00AB0FC7"/>
    <w:rsid w:val="00AB1724"/>
    <w:rsid w:val="00AB274C"/>
    <w:rsid w:val="00AB4511"/>
    <w:rsid w:val="00AC215D"/>
    <w:rsid w:val="00AC5A19"/>
    <w:rsid w:val="00AC6780"/>
    <w:rsid w:val="00AC7566"/>
    <w:rsid w:val="00AD4C20"/>
    <w:rsid w:val="00AD69AB"/>
    <w:rsid w:val="00AD7722"/>
    <w:rsid w:val="00AE0059"/>
    <w:rsid w:val="00AE2DC6"/>
    <w:rsid w:val="00AE3604"/>
    <w:rsid w:val="00AE3F91"/>
    <w:rsid w:val="00AE4A9E"/>
    <w:rsid w:val="00AF0B07"/>
    <w:rsid w:val="00AF0DD1"/>
    <w:rsid w:val="00B007D2"/>
    <w:rsid w:val="00B00CDE"/>
    <w:rsid w:val="00B01522"/>
    <w:rsid w:val="00B016CD"/>
    <w:rsid w:val="00B07623"/>
    <w:rsid w:val="00B10EB1"/>
    <w:rsid w:val="00B11F3F"/>
    <w:rsid w:val="00B13DFA"/>
    <w:rsid w:val="00B15102"/>
    <w:rsid w:val="00B17508"/>
    <w:rsid w:val="00B2123F"/>
    <w:rsid w:val="00B21862"/>
    <w:rsid w:val="00B21CA5"/>
    <w:rsid w:val="00B2583E"/>
    <w:rsid w:val="00B26AE4"/>
    <w:rsid w:val="00B278F5"/>
    <w:rsid w:val="00B32DC6"/>
    <w:rsid w:val="00B33289"/>
    <w:rsid w:val="00B34EA5"/>
    <w:rsid w:val="00B40418"/>
    <w:rsid w:val="00B42731"/>
    <w:rsid w:val="00B42BAC"/>
    <w:rsid w:val="00B45516"/>
    <w:rsid w:val="00B464BE"/>
    <w:rsid w:val="00B46F24"/>
    <w:rsid w:val="00B47DC6"/>
    <w:rsid w:val="00B53F79"/>
    <w:rsid w:val="00B5633B"/>
    <w:rsid w:val="00B56C34"/>
    <w:rsid w:val="00B57FC6"/>
    <w:rsid w:val="00B606A9"/>
    <w:rsid w:val="00B63BDE"/>
    <w:rsid w:val="00B63C83"/>
    <w:rsid w:val="00B64C5B"/>
    <w:rsid w:val="00B67DDC"/>
    <w:rsid w:val="00B67E6C"/>
    <w:rsid w:val="00B74506"/>
    <w:rsid w:val="00B74CD7"/>
    <w:rsid w:val="00B75CDA"/>
    <w:rsid w:val="00B75D5E"/>
    <w:rsid w:val="00B800E2"/>
    <w:rsid w:val="00B80ECC"/>
    <w:rsid w:val="00B8157D"/>
    <w:rsid w:val="00B818D4"/>
    <w:rsid w:val="00B81D09"/>
    <w:rsid w:val="00B827F3"/>
    <w:rsid w:val="00B83576"/>
    <w:rsid w:val="00B84115"/>
    <w:rsid w:val="00B93242"/>
    <w:rsid w:val="00B96826"/>
    <w:rsid w:val="00B96EC5"/>
    <w:rsid w:val="00BA0BDF"/>
    <w:rsid w:val="00BA1D6A"/>
    <w:rsid w:val="00BA2015"/>
    <w:rsid w:val="00BA3D42"/>
    <w:rsid w:val="00BB1F0E"/>
    <w:rsid w:val="00BB231B"/>
    <w:rsid w:val="00BB374D"/>
    <w:rsid w:val="00BB6B6B"/>
    <w:rsid w:val="00BC4B43"/>
    <w:rsid w:val="00BC6848"/>
    <w:rsid w:val="00BC6C4E"/>
    <w:rsid w:val="00BD071F"/>
    <w:rsid w:val="00BD0DDB"/>
    <w:rsid w:val="00BD44BF"/>
    <w:rsid w:val="00BD74B0"/>
    <w:rsid w:val="00BE08BC"/>
    <w:rsid w:val="00BE1450"/>
    <w:rsid w:val="00BE1B61"/>
    <w:rsid w:val="00BE200B"/>
    <w:rsid w:val="00BE2424"/>
    <w:rsid w:val="00BE3984"/>
    <w:rsid w:val="00BE67BC"/>
    <w:rsid w:val="00BF18F5"/>
    <w:rsid w:val="00BF1BD4"/>
    <w:rsid w:val="00BF26D4"/>
    <w:rsid w:val="00BF3F49"/>
    <w:rsid w:val="00BF797E"/>
    <w:rsid w:val="00C013DA"/>
    <w:rsid w:val="00C0183D"/>
    <w:rsid w:val="00C020CC"/>
    <w:rsid w:val="00C0378C"/>
    <w:rsid w:val="00C046AF"/>
    <w:rsid w:val="00C12E65"/>
    <w:rsid w:val="00C158F0"/>
    <w:rsid w:val="00C16655"/>
    <w:rsid w:val="00C209F0"/>
    <w:rsid w:val="00C21734"/>
    <w:rsid w:val="00C22F22"/>
    <w:rsid w:val="00C23D74"/>
    <w:rsid w:val="00C24174"/>
    <w:rsid w:val="00C2631F"/>
    <w:rsid w:val="00C301C6"/>
    <w:rsid w:val="00C34777"/>
    <w:rsid w:val="00C3691E"/>
    <w:rsid w:val="00C406F1"/>
    <w:rsid w:val="00C4078F"/>
    <w:rsid w:val="00C40B39"/>
    <w:rsid w:val="00C41A97"/>
    <w:rsid w:val="00C4256F"/>
    <w:rsid w:val="00C432CB"/>
    <w:rsid w:val="00C45ED2"/>
    <w:rsid w:val="00C46AF6"/>
    <w:rsid w:val="00C5324C"/>
    <w:rsid w:val="00C53DEA"/>
    <w:rsid w:val="00C566B5"/>
    <w:rsid w:val="00C56A41"/>
    <w:rsid w:val="00C637BD"/>
    <w:rsid w:val="00C659E1"/>
    <w:rsid w:val="00C65EC1"/>
    <w:rsid w:val="00C67678"/>
    <w:rsid w:val="00C7106A"/>
    <w:rsid w:val="00C7607B"/>
    <w:rsid w:val="00C7627E"/>
    <w:rsid w:val="00C77BD8"/>
    <w:rsid w:val="00C77C4F"/>
    <w:rsid w:val="00C827EE"/>
    <w:rsid w:val="00C83C01"/>
    <w:rsid w:val="00C85681"/>
    <w:rsid w:val="00C86C11"/>
    <w:rsid w:val="00C90A5F"/>
    <w:rsid w:val="00C93404"/>
    <w:rsid w:val="00C94F3D"/>
    <w:rsid w:val="00CA1A46"/>
    <w:rsid w:val="00CA5075"/>
    <w:rsid w:val="00CA559D"/>
    <w:rsid w:val="00CA6CEB"/>
    <w:rsid w:val="00CA6F73"/>
    <w:rsid w:val="00CB303A"/>
    <w:rsid w:val="00CB434E"/>
    <w:rsid w:val="00CB5A9D"/>
    <w:rsid w:val="00CB5C55"/>
    <w:rsid w:val="00CB6538"/>
    <w:rsid w:val="00CB6B09"/>
    <w:rsid w:val="00CB6E62"/>
    <w:rsid w:val="00CB7226"/>
    <w:rsid w:val="00CC32DD"/>
    <w:rsid w:val="00CC393D"/>
    <w:rsid w:val="00CC395B"/>
    <w:rsid w:val="00CC40E1"/>
    <w:rsid w:val="00CC56E1"/>
    <w:rsid w:val="00CC6387"/>
    <w:rsid w:val="00CC6CE0"/>
    <w:rsid w:val="00CC7C2B"/>
    <w:rsid w:val="00CC7CF2"/>
    <w:rsid w:val="00CD0902"/>
    <w:rsid w:val="00CD0E0C"/>
    <w:rsid w:val="00CD12E7"/>
    <w:rsid w:val="00CD2188"/>
    <w:rsid w:val="00CD3669"/>
    <w:rsid w:val="00CD434C"/>
    <w:rsid w:val="00CD56B3"/>
    <w:rsid w:val="00CE706B"/>
    <w:rsid w:val="00CF1CB8"/>
    <w:rsid w:val="00CF1E4E"/>
    <w:rsid w:val="00CF5721"/>
    <w:rsid w:val="00CF5C4C"/>
    <w:rsid w:val="00D007D3"/>
    <w:rsid w:val="00D01619"/>
    <w:rsid w:val="00D031C9"/>
    <w:rsid w:val="00D10D6A"/>
    <w:rsid w:val="00D11EA4"/>
    <w:rsid w:val="00D125C1"/>
    <w:rsid w:val="00D138F2"/>
    <w:rsid w:val="00D13D37"/>
    <w:rsid w:val="00D1439A"/>
    <w:rsid w:val="00D16B9B"/>
    <w:rsid w:val="00D20059"/>
    <w:rsid w:val="00D20462"/>
    <w:rsid w:val="00D266E7"/>
    <w:rsid w:val="00D33DEE"/>
    <w:rsid w:val="00D3542D"/>
    <w:rsid w:val="00D35769"/>
    <w:rsid w:val="00D36F71"/>
    <w:rsid w:val="00D371DE"/>
    <w:rsid w:val="00D37C20"/>
    <w:rsid w:val="00D4315E"/>
    <w:rsid w:val="00D450F9"/>
    <w:rsid w:val="00D46A2E"/>
    <w:rsid w:val="00D51376"/>
    <w:rsid w:val="00D5186B"/>
    <w:rsid w:val="00D52288"/>
    <w:rsid w:val="00D55AD0"/>
    <w:rsid w:val="00D55D08"/>
    <w:rsid w:val="00D6115B"/>
    <w:rsid w:val="00D62F00"/>
    <w:rsid w:val="00D66FB2"/>
    <w:rsid w:val="00D717DF"/>
    <w:rsid w:val="00D73756"/>
    <w:rsid w:val="00D76840"/>
    <w:rsid w:val="00D76CD4"/>
    <w:rsid w:val="00D76E3F"/>
    <w:rsid w:val="00D77F66"/>
    <w:rsid w:val="00D8020D"/>
    <w:rsid w:val="00D8160A"/>
    <w:rsid w:val="00D81FCA"/>
    <w:rsid w:val="00D837B1"/>
    <w:rsid w:val="00D87827"/>
    <w:rsid w:val="00D9002C"/>
    <w:rsid w:val="00D925A8"/>
    <w:rsid w:val="00D93CD5"/>
    <w:rsid w:val="00D94FB3"/>
    <w:rsid w:val="00D96000"/>
    <w:rsid w:val="00DA03DD"/>
    <w:rsid w:val="00DA20EE"/>
    <w:rsid w:val="00DA2BD0"/>
    <w:rsid w:val="00DA3871"/>
    <w:rsid w:val="00DB42C5"/>
    <w:rsid w:val="00DC0175"/>
    <w:rsid w:val="00DC168C"/>
    <w:rsid w:val="00DC3CD2"/>
    <w:rsid w:val="00DC4E88"/>
    <w:rsid w:val="00DC6EB0"/>
    <w:rsid w:val="00DD3F87"/>
    <w:rsid w:val="00DD4F3A"/>
    <w:rsid w:val="00DD52D2"/>
    <w:rsid w:val="00DD5924"/>
    <w:rsid w:val="00DE124A"/>
    <w:rsid w:val="00DE170E"/>
    <w:rsid w:val="00DE26A8"/>
    <w:rsid w:val="00DE5065"/>
    <w:rsid w:val="00DE56D6"/>
    <w:rsid w:val="00DE5709"/>
    <w:rsid w:val="00DE64A9"/>
    <w:rsid w:val="00DE6D50"/>
    <w:rsid w:val="00DE7A1E"/>
    <w:rsid w:val="00DF057E"/>
    <w:rsid w:val="00DF1ECB"/>
    <w:rsid w:val="00DF3A08"/>
    <w:rsid w:val="00DF490B"/>
    <w:rsid w:val="00DF520F"/>
    <w:rsid w:val="00DF5AE5"/>
    <w:rsid w:val="00DF61B8"/>
    <w:rsid w:val="00E01AD7"/>
    <w:rsid w:val="00E0203E"/>
    <w:rsid w:val="00E077B4"/>
    <w:rsid w:val="00E07DFD"/>
    <w:rsid w:val="00E10455"/>
    <w:rsid w:val="00E13AC4"/>
    <w:rsid w:val="00E13E26"/>
    <w:rsid w:val="00E13F01"/>
    <w:rsid w:val="00E14BE0"/>
    <w:rsid w:val="00E167BB"/>
    <w:rsid w:val="00E16DE6"/>
    <w:rsid w:val="00E206FE"/>
    <w:rsid w:val="00E25A4B"/>
    <w:rsid w:val="00E2721C"/>
    <w:rsid w:val="00E30A95"/>
    <w:rsid w:val="00E35C06"/>
    <w:rsid w:val="00E36426"/>
    <w:rsid w:val="00E37472"/>
    <w:rsid w:val="00E4346B"/>
    <w:rsid w:val="00E44596"/>
    <w:rsid w:val="00E45B4D"/>
    <w:rsid w:val="00E505FC"/>
    <w:rsid w:val="00E55B28"/>
    <w:rsid w:val="00E57E0E"/>
    <w:rsid w:val="00E65988"/>
    <w:rsid w:val="00E66AAC"/>
    <w:rsid w:val="00E72145"/>
    <w:rsid w:val="00E72BCB"/>
    <w:rsid w:val="00E75AA4"/>
    <w:rsid w:val="00E76E42"/>
    <w:rsid w:val="00E7740F"/>
    <w:rsid w:val="00E80CA4"/>
    <w:rsid w:val="00E81258"/>
    <w:rsid w:val="00E81B1E"/>
    <w:rsid w:val="00E85AAF"/>
    <w:rsid w:val="00E902EB"/>
    <w:rsid w:val="00E90F58"/>
    <w:rsid w:val="00E9393F"/>
    <w:rsid w:val="00E950DC"/>
    <w:rsid w:val="00E958BD"/>
    <w:rsid w:val="00EA28FA"/>
    <w:rsid w:val="00EA2AD8"/>
    <w:rsid w:val="00EA3D2C"/>
    <w:rsid w:val="00EB3B3F"/>
    <w:rsid w:val="00EB680B"/>
    <w:rsid w:val="00EC2567"/>
    <w:rsid w:val="00EC4778"/>
    <w:rsid w:val="00EC47B9"/>
    <w:rsid w:val="00EC5C00"/>
    <w:rsid w:val="00EC5D67"/>
    <w:rsid w:val="00EC6693"/>
    <w:rsid w:val="00EC73DE"/>
    <w:rsid w:val="00EC7955"/>
    <w:rsid w:val="00ED0F9F"/>
    <w:rsid w:val="00ED1638"/>
    <w:rsid w:val="00ED1F10"/>
    <w:rsid w:val="00ED28E4"/>
    <w:rsid w:val="00ED439F"/>
    <w:rsid w:val="00ED63E1"/>
    <w:rsid w:val="00EE1C50"/>
    <w:rsid w:val="00EE3FEE"/>
    <w:rsid w:val="00EE7954"/>
    <w:rsid w:val="00EF09F2"/>
    <w:rsid w:val="00EF23CE"/>
    <w:rsid w:val="00EF4323"/>
    <w:rsid w:val="00EF6410"/>
    <w:rsid w:val="00F00A1B"/>
    <w:rsid w:val="00F01C71"/>
    <w:rsid w:val="00F07BA9"/>
    <w:rsid w:val="00F12082"/>
    <w:rsid w:val="00F17F1F"/>
    <w:rsid w:val="00F20653"/>
    <w:rsid w:val="00F21085"/>
    <w:rsid w:val="00F216BE"/>
    <w:rsid w:val="00F22730"/>
    <w:rsid w:val="00F24690"/>
    <w:rsid w:val="00F25AB1"/>
    <w:rsid w:val="00F26463"/>
    <w:rsid w:val="00F2795B"/>
    <w:rsid w:val="00F32DAF"/>
    <w:rsid w:val="00F33637"/>
    <w:rsid w:val="00F35DF3"/>
    <w:rsid w:val="00F36A54"/>
    <w:rsid w:val="00F40F90"/>
    <w:rsid w:val="00F45381"/>
    <w:rsid w:val="00F45BD0"/>
    <w:rsid w:val="00F47BC7"/>
    <w:rsid w:val="00F542E1"/>
    <w:rsid w:val="00F561D9"/>
    <w:rsid w:val="00F65B6D"/>
    <w:rsid w:val="00F706EE"/>
    <w:rsid w:val="00F72022"/>
    <w:rsid w:val="00F73C88"/>
    <w:rsid w:val="00F73E2B"/>
    <w:rsid w:val="00F750AB"/>
    <w:rsid w:val="00F76805"/>
    <w:rsid w:val="00F77EEB"/>
    <w:rsid w:val="00F81CC5"/>
    <w:rsid w:val="00F92778"/>
    <w:rsid w:val="00F92FD3"/>
    <w:rsid w:val="00F97213"/>
    <w:rsid w:val="00FA14B6"/>
    <w:rsid w:val="00FB5CF7"/>
    <w:rsid w:val="00FB659D"/>
    <w:rsid w:val="00FB7B02"/>
    <w:rsid w:val="00FB7CA2"/>
    <w:rsid w:val="00FC0716"/>
    <w:rsid w:val="00FC35A5"/>
    <w:rsid w:val="00FC3857"/>
    <w:rsid w:val="00FC5621"/>
    <w:rsid w:val="00FD2614"/>
    <w:rsid w:val="00FD46CF"/>
    <w:rsid w:val="00FD549E"/>
    <w:rsid w:val="00FE30CF"/>
    <w:rsid w:val="00FE4696"/>
    <w:rsid w:val="00FE67F6"/>
    <w:rsid w:val="00FF304D"/>
    <w:rsid w:val="00FF4EF5"/>
    <w:rsid w:val="00FF6F72"/>
    <w:rsid w:val="00FF7767"/>
    <w:rsid w:val="0947456E"/>
    <w:rsid w:val="0A2C36E3"/>
    <w:rsid w:val="0A560A40"/>
    <w:rsid w:val="0D2E6282"/>
    <w:rsid w:val="0E206931"/>
    <w:rsid w:val="1104137A"/>
    <w:rsid w:val="16DC7A35"/>
    <w:rsid w:val="19C72206"/>
    <w:rsid w:val="1E1B7A2D"/>
    <w:rsid w:val="1E8627C5"/>
    <w:rsid w:val="1F8E2EE1"/>
    <w:rsid w:val="2024579C"/>
    <w:rsid w:val="2125404A"/>
    <w:rsid w:val="217E0732"/>
    <w:rsid w:val="23FF13A9"/>
    <w:rsid w:val="24161FB8"/>
    <w:rsid w:val="24561128"/>
    <w:rsid w:val="25876AF0"/>
    <w:rsid w:val="25D601E7"/>
    <w:rsid w:val="26451C3D"/>
    <w:rsid w:val="26FA1060"/>
    <w:rsid w:val="273D1261"/>
    <w:rsid w:val="28BF7A5E"/>
    <w:rsid w:val="2A11319D"/>
    <w:rsid w:val="2CC80A8B"/>
    <w:rsid w:val="34390354"/>
    <w:rsid w:val="370F044C"/>
    <w:rsid w:val="3A704D37"/>
    <w:rsid w:val="3F077B19"/>
    <w:rsid w:val="42022339"/>
    <w:rsid w:val="455A4AA3"/>
    <w:rsid w:val="4A8C2166"/>
    <w:rsid w:val="4B924CAD"/>
    <w:rsid w:val="4D3E3558"/>
    <w:rsid w:val="4E41173D"/>
    <w:rsid w:val="4F8927C6"/>
    <w:rsid w:val="513A1AEF"/>
    <w:rsid w:val="528A604E"/>
    <w:rsid w:val="52990191"/>
    <w:rsid w:val="538834F0"/>
    <w:rsid w:val="57097526"/>
    <w:rsid w:val="58987B23"/>
    <w:rsid w:val="5B07301B"/>
    <w:rsid w:val="5CFB34D8"/>
    <w:rsid w:val="638F5EFD"/>
    <w:rsid w:val="63FB5023"/>
    <w:rsid w:val="648D443C"/>
    <w:rsid w:val="6568174F"/>
    <w:rsid w:val="691E517E"/>
    <w:rsid w:val="6F0A12EA"/>
    <w:rsid w:val="71132EA0"/>
    <w:rsid w:val="713D5EC7"/>
    <w:rsid w:val="74322556"/>
    <w:rsid w:val="75610B49"/>
    <w:rsid w:val="758E29B7"/>
    <w:rsid w:val="776D1446"/>
    <w:rsid w:val="78BA12BC"/>
    <w:rsid w:val="7E2B0389"/>
    <w:rsid w:val="7F95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B360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(Web)" w:qFormat="1"/>
    <w:lsdException w:name="HTML Preformatted" w:qFormat="1"/>
    <w:lsdException w:name="Normal Table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33289"/>
    <w:pPr>
      <w:widowControl w:val="0"/>
      <w:spacing w:beforeLines="50" w:before="50" w:line="360" w:lineRule="auto"/>
      <w:jc w:val="both"/>
    </w:pPr>
    <w:rPr>
      <w:rFonts w:asciiTheme="minorHAnsi" w:eastAsiaTheme="minorEastAsia" w:hAnsiTheme="minorHAnsi" w:cstheme="minorBidi"/>
      <w:kern w:val="2"/>
      <w:sz w:val="24"/>
      <w:szCs w:val="21"/>
    </w:rPr>
  </w:style>
  <w:style w:type="paragraph" w:styleId="1">
    <w:name w:val="heading 1"/>
    <w:next w:val="a0"/>
    <w:link w:val="1Char"/>
    <w:uiPriority w:val="9"/>
    <w:qFormat/>
    <w:pPr>
      <w:keepNext/>
      <w:keepLines/>
      <w:numPr>
        <w:numId w:val="1"/>
      </w:numPr>
      <w:spacing w:beforeLines="50" w:before="163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36"/>
      <w:szCs w:val="36"/>
    </w:rPr>
  </w:style>
  <w:style w:type="paragraph" w:styleId="2">
    <w:name w:val="heading 2"/>
    <w:next w:val="a0"/>
    <w:link w:val="2Char"/>
    <w:uiPriority w:val="9"/>
    <w:unhideWhenUsed/>
    <w:qFormat/>
    <w:pPr>
      <w:keepNext/>
      <w:keepLines/>
      <w:numPr>
        <w:ilvl w:val="1"/>
        <w:numId w:val="1"/>
      </w:numPr>
      <w:spacing w:beforeLines="50" w:before="50" w:after="260" w:line="415" w:lineRule="auto"/>
      <w:outlineLvl w:val="1"/>
    </w:pPr>
    <w:rPr>
      <w:rFonts w:asciiTheme="minorHAnsi" w:eastAsiaTheme="minorEastAsia" w:hAnsiTheme="minorHAnsi" w:cstheme="majorBidi"/>
      <w:b/>
      <w:bCs/>
      <w:kern w:val="2"/>
      <w:sz w:val="32"/>
      <w:szCs w:val="32"/>
    </w:rPr>
  </w:style>
  <w:style w:type="paragraph" w:styleId="3">
    <w:name w:val="heading 3"/>
    <w:next w:val="a0"/>
    <w:link w:val="3Char"/>
    <w:uiPriority w:val="9"/>
    <w:unhideWhenUsed/>
    <w:qFormat/>
    <w:pPr>
      <w:keepNext/>
      <w:keepLines/>
      <w:numPr>
        <w:ilvl w:val="2"/>
        <w:numId w:val="1"/>
      </w:numPr>
      <w:spacing w:beforeLines="50" w:before="156" w:after="260" w:line="415" w:lineRule="auto"/>
      <w:outlineLvl w:val="2"/>
    </w:pPr>
    <w:rPr>
      <w:rFonts w:asciiTheme="minorHAnsi" w:eastAsiaTheme="minorEastAsia" w:hAnsiTheme="minorHAnsi" w:cstheme="minorBidi"/>
      <w:b/>
      <w:bCs/>
      <w:kern w:val="2"/>
      <w:sz w:val="30"/>
      <w:szCs w:val="32"/>
    </w:rPr>
  </w:style>
  <w:style w:type="paragraph" w:styleId="4">
    <w:name w:val="heading 4"/>
    <w:next w:val="a0"/>
    <w:link w:val="4Char"/>
    <w:uiPriority w:val="9"/>
    <w:unhideWhenUsed/>
    <w:qFormat/>
    <w:pPr>
      <w:numPr>
        <w:ilvl w:val="3"/>
        <w:numId w:val="1"/>
      </w:numPr>
      <w:spacing w:after="260" w:line="377" w:lineRule="auto"/>
      <w:outlineLvl w:val="3"/>
    </w:pPr>
    <w:rPr>
      <w:rFonts w:asciiTheme="minorHAnsi" w:eastAsiaTheme="majorEastAsia" w:hAnsiTheme="minorHAnsi" w:cstheme="majorBidi"/>
      <w:b/>
      <w:bCs/>
      <w:kern w:val="2"/>
      <w:sz w:val="28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0"/>
    <w:next w:val="a0"/>
    <w:link w:val="7Char"/>
    <w:semiHidden/>
    <w:unhideWhenUsed/>
    <w:qFormat/>
    <w:pPr>
      <w:keepNext/>
      <w:keepLines/>
      <w:spacing w:before="240" w:after="64" w:line="320" w:lineRule="auto"/>
      <w:ind w:left="1296" w:hanging="1296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semiHidden/>
    <w:unhideWhenUsed/>
    <w:qFormat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0"/>
    <w:next w:val="a0"/>
    <w:link w:val="9Char"/>
    <w:semiHidden/>
    <w:unhideWhenUsed/>
    <w:qFormat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qFormat/>
    <w:pPr>
      <w:spacing w:beforeLines="0" w:before="0"/>
      <w:ind w:firstLineChars="200" w:firstLine="420"/>
    </w:pPr>
    <w:rPr>
      <w:szCs w:val="22"/>
    </w:rPr>
  </w:style>
  <w:style w:type="paragraph" w:styleId="a5">
    <w:name w:val="Document Map"/>
    <w:basedOn w:val="a0"/>
    <w:link w:val="Char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Balloon Text"/>
    <w:basedOn w:val="a0"/>
    <w:link w:val="Char0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0"/>
    <w:link w:val="Char1"/>
    <w:uiPriority w:val="99"/>
    <w:unhideWhenUsed/>
    <w:qFormat/>
    <w:pPr>
      <w:tabs>
        <w:tab w:val="center" w:pos="4153"/>
        <w:tab w:val="right" w:pos="8306"/>
      </w:tabs>
      <w:snapToGrid w:val="0"/>
      <w:spacing w:beforeLines="0" w:line="240" w:lineRule="auto"/>
    </w:pPr>
    <w:rPr>
      <w:szCs w:val="18"/>
    </w:rPr>
  </w:style>
  <w:style w:type="paragraph" w:styleId="a8">
    <w:name w:val="header"/>
    <w:basedOn w:val="a0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0"/>
    <w:next w:val="a0"/>
    <w:link w:val="Char3"/>
    <w:uiPriority w:val="11"/>
    <w:qFormat/>
    <w:pPr>
      <w:spacing w:beforeLines="0" w:before="0"/>
      <w:jc w:val="center"/>
    </w:pPr>
    <w:rPr>
      <w:b/>
      <w:bCs/>
      <w:kern w:val="28"/>
      <w:sz w:val="44"/>
      <w:szCs w:val="32"/>
    </w:rPr>
  </w:style>
  <w:style w:type="paragraph" w:styleId="HTML">
    <w:name w:val="HTML Preformatted"/>
    <w:basedOn w:val="a0"/>
    <w:link w:val="HTML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styleId="aa">
    <w:name w:val="Normal (Web)"/>
    <w:basedOn w:val="a0"/>
    <w:uiPriority w:val="99"/>
    <w:semiHidden/>
    <w:unhideWhenUsed/>
    <w:qFormat/>
    <w:pPr>
      <w:widowControl/>
      <w:spacing w:beforeLines="0"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styleId="ab">
    <w:name w:val="Title"/>
    <w:basedOn w:val="a0"/>
    <w:next w:val="a0"/>
    <w:link w:val="Char4"/>
    <w:uiPriority w:val="10"/>
    <w:qFormat/>
    <w:pPr>
      <w:spacing w:beforeLines="100" w:before="326" w:afterLines="50" w:after="163"/>
      <w:jc w:val="center"/>
    </w:pPr>
    <w:rPr>
      <w:rFonts w:asciiTheme="majorHAnsi" w:eastAsiaTheme="majorEastAsia" w:hAnsiTheme="majorHAnsi" w:cstheme="majorBidi"/>
      <w:b/>
      <w:bCs/>
      <w:sz w:val="48"/>
      <w:szCs w:val="32"/>
    </w:rPr>
  </w:style>
  <w:style w:type="table" w:styleId="ac">
    <w:name w:val="Table Grid"/>
    <w:basedOn w:val="a2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1"/>
    <w:uiPriority w:val="22"/>
    <w:qFormat/>
    <w:rPr>
      <w:b/>
      <w:bCs/>
    </w:rPr>
  </w:style>
  <w:style w:type="character" w:styleId="ae">
    <w:name w:val="Emphasis"/>
    <w:basedOn w:val="a1"/>
    <w:uiPriority w:val="20"/>
    <w:qFormat/>
    <w:rPr>
      <w:i/>
      <w:iCs/>
    </w:rPr>
  </w:style>
  <w:style w:type="character" w:styleId="af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customStyle="1" w:styleId="3Char">
    <w:name w:val="标题 3 Char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0"/>
      <w:szCs w:val="32"/>
    </w:rPr>
  </w:style>
  <w:style w:type="character" w:customStyle="1" w:styleId="4Char">
    <w:name w:val="标题 4 Char"/>
    <w:basedOn w:val="a1"/>
    <w:link w:val="4"/>
    <w:uiPriority w:val="9"/>
    <w:qFormat/>
    <w:rPr>
      <w:rFonts w:asciiTheme="minorHAnsi" w:eastAsiaTheme="majorEastAsia" w:hAnsiTheme="min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1"/>
    <w:link w:val="5"/>
    <w:uiPriority w:val="9"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2Char">
    <w:name w:val="标题 2 Char"/>
    <w:basedOn w:val="a1"/>
    <w:link w:val="2"/>
    <w:uiPriority w:val="9"/>
    <w:qFormat/>
    <w:rPr>
      <w:rFonts w:asciiTheme="minorHAnsi" w:eastAsiaTheme="minorEastAsia" w:hAnsiTheme="min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1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36"/>
      <w:szCs w:val="36"/>
    </w:rPr>
  </w:style>
  <w:style w:type="paragraph" w:customStyle="1" w:styleId="af0">
    <w:name w:val="图片"/>
    <w:basedOn w:val="a0"/>
    <w:next w:val="a0"/>
    <w:qFormat/>
  </w:style>
  <w:style w:type="paragraph" w:styleId="a">
    <w:name w:val="List Paragraph"/>
    <w:basedOn w:val="a0"/>
    <w:link w:val="Char5"/>
    <w:uiPriority w:val="34"/>
    <w:qFormat/>
    <w:pPr>
      <w:numPr>
        <w:numId w:val="2"/>
      </w:numPr>
      <w:snapToGrid w:val="0"/>
      <w:spacing w:before="163"/>
    </w:pPr>
  </w:style>
  <w:style w:type="character" w:customStyle="1" w:styleId="Char1">
    <w:name w:val="页脚 Char"/>
    <w:basedOn w:val="a1"/>
    <w:link w:val="a7"/>
    <w:uiPriority w:val="99"/>
    <w:qFormat/>
    <w:rPr>
      <w:rFonts w:asciiTheme="minorEastAsia"/>
      <w:szCs w:val="18"/>
    </w:rPr>
  </w:style>
  <w:style w:type="character" w:customStyle="1" w:styleId="Char4">
    <w:name w:val="标题 Char"/>
    <w:basedOn w:val="a1"/>
    <w:link w:val="ab"/>
    <w:uiPriority w:val="10"/>
    <w:qFormat/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6Char">
    <w:name w:val="标题 6 Char"/>
    <w:basedOn w:val="a1"/>
    <w:link w:val="6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Char2">
    <w:name w:val="页眉 Char"/>
    <w:basedOn w:val="a1"/>
    <w:link w:val="a8"/>
    <w:uiPriority w:val="99"/>
    <w:qFormat/>
    <w:rPr>
      <w:rFonts w:asciiTheme="minorEastAsia"/>
      <w:sz w:val="18"/>
      <w:szCs w:val="18"/>
    </w:rPr>
  </w:style>
  <w:style w:type="paragraph" w:customStyle="1" w:styleId="af1">
    <w:name w:val="表格"/>
    <w:basedOn w:val="a0"/>
    <w:next w:val="a0"/>
    <w:qFormat/>
    <w:pPr>
      <w:spacing w:beforeLines="0" w:before="0" w:line="240" w:lineRule="auto"/>
    </w:pPr>
  </w:style>
  <w:style w:type="character" w:customStyle="1" w:styleId="7Char">
    <w:name w:val="标题 7 Char"/>
    <w:basedOn w:val="a1"/>
    <w:link w:val="7"/>
    <w:uiPriority w:val="9"/>
    <w:semiHidden/>
    <w:qFormat/>
    <w:rPr>
      <w:rFonts w:asciiTheme="minorEastAsia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semiHidden/>
    <w:qFormat/>
    <w:rPr>
      <w:rFonts w:asciiTheme="majorHAnsi" w:eastAsiaTheme="majorEastAsia" w:hAnsiTheme="majorHAnsi" w:cstheme="majorBidi"/>
      <w:sz w:val="24"/>
      <w:szCs w:val="21"/>
    </w:rPr>
  </w:style>
  <w:style w:type="character" w:customStyle="1" w:styleId="Char0">
    <w:name w:val="批注框文本 Char"/>
    <w:basedOn w:val="a1"/>
    <w:link w:val="a6"/>
    <w:uiPriority w:val="99"/>
    <w:semiHidden/>
    <w:qFormat/>
    <w:rPr>
      <w:rFonts w:asciiTheme="minorEastAsia"/>
      <w:sz w:val="18"/>
      <w:szCs w:val="18"/>
    </w:rPr>
  </w:style>
  <w:style w:type="character" w:customStyle="1" w:styleId="Char">
    <w:name w:val="文档结构图 Char"/>
    <w:basedOn w:val="a1"/>
    <w:link w:val="a5"/>
    <w:uiPriority w:val="99"/>
    <w:semiHidden/>
    <w:qFormat/>
    <w:rPr>
      <w:rFonts w:ascii="宋体" w:eastAsia="宋体"/>
      <w:sz w:val="18"/>
      <w:szCs w:val="18"/>
    </w:rPr>
  </w:style>
  <w:style w:type="character" w:customStyle="1" w:styleId="10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5">
    <w:name w:val="列出段落 Char"/>
    <w:link w:val="a"/>
    <w:uiPriority w:val="34"/>
    <w:qFormat/>
    <w:locked/>
    <w:rPr>
      <w:rFonts w:asciiTheme="minorHAnsi" w:eastAsiaTheme="minorEastAsia" w:hAnsiTheme="minorHAnsi" w:cstheme="minorBidi"/>
      <w:kern w:val="2"/>
      <w:sz w:val="24"/>
      <w:szCs w:val="21"/>
    </w:rPr>
  </w:style>
  <w:style w:type="character" w:customStyle="1" w:styleId="Char3">
    <w:name w:val="副标题 Char"/>
    <w:basedOn w:val="a1"/>
    <w:link w:val="a9"/>
    <w:uiPriority w:val="11"/>
    <w:qFormat/>
    <w:rPr>
      <w:b/>
      <w:bCs/>
      <w:kern w:val="28"/>
      <w:sz w:val="44"/>
      <w:szCs w:val="32"/>
    </w:rPr>
  </w:style>
  <w:style w:type="character" w:customStyle="1" w:styleId="HTMLChar">
    <w:name w:val="HTML 预设格式 Char"/>
    <w:basedOn w:val="a1"/>
    <w:link w:val="HTML"/>
    <w:uiPriority w:val="99"/>
    <w:semiHidden/>
    <w:qFormat/>
    <w:rPr>
      <w:rFonts w:ascii="宋体" w:hAnsi="宋体" w:cs="宋体"/>
      <w:sz w:val="24"/>
      <w:szCs w:val="24"/>
    </w:r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1"/>
    </w:rPr>
  </w:style>
  <w:style w:type="paragraph" w:customStyle="1" w:styleId="20">
    <w:name w:val="修订2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1"/>
    </w:rPr>
  </w:style>
  <w:style w:type="character" w:customStyle="1" w:styleId="21">
    <w:name w:val="未处理的提及2"/>
    <w:basedOn w:val="a1"/>
    <w:uiPriority w:val="99"/>
    <w:semiHidden/>
    <w:unhideWhenUsed/>
    <w:rsid w:val="00C158F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Normal (Web)" w:qFormat="1"/>
    <w:lsdException w:name="HTML Preformatted" w:qFormat="1"/>
    <w:lsdException w:name="Normal Table" w:qFormat="1"/>
    <w:lsdException w:name="Balloon Text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33289"/>
    <w:pPr>
      <w:widowControl w:val="0"/>
      <w:spacing w:beforeLines="50" w:before="50" w:line="360" w:lineRule="auto"/>
      <w:jc w:val="both"/>
    </w:pPr>
    <w:rPr>
      <w:rFonts w:asciiTheme="minorHAnsi" w:eastAsiaTheme="minorEastAsia" w:hAnsiTheme="minorHAnsi" w:cstheme="minorBidi"/>
      <w:kern w:val="2"/>
      <w:sz w:val="24"/>
      <w:szCs w:val="21"/>
    </w:rPr>
  </w:style>
  <w:style w:type="paragraph" w:styleId="1">
    <w:name w:val="heading 1"/>
    <w:next w:val="a0"/>
    <w:link w:val="1Char"/>
    <w:uiPriority w:val="9"/>
    <w:qFormat/>
    <w:pPr>
      <w:keepNext/>
      <w:keepLines/>
      <w:numPr>
        <w:numId w:val="1"/>
      </w:numPr>
      <w:spacing w:beforeLines="50" w:before="163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36"/>
      <w:szCs w:val="36"/>
    </w:rPr>
  </w:style>
  <w:style w:type="paragraph" w:styleId="2">
    <w:name w:val="heading 2"/>
    <w:next w:val="a0"/>
    <w:link w:val="2Char"/>
    <w:uiPriority w:val="9"/>
    <w:unhideWhenUsed/>
    <w:qFormat/>
    <w:pPr>
      <w:keepNext/>
      <w:keepLines/>
      <w:numPr>
        <w:ilvl w:val="1"/>
        <w:numId w:val="1"/>
      </w:numPr>
      <w:spacing w:beforeLines="50" w:before="50" w:after="260" w:line="415" w:lineRule="auto"/>
      <w:outlineLvl w:val="1"/>
    </w:pPr>
    <w:rPr>
      <w:rFonts w:asciiTheme="minorHAnsi" w:eastAsiaTheme="minorEastAsia" w:hAnsiTheme="minorHAnsi" w:cstheme="majorBidi"/>
      <w:b/>
      <w:bCs/>
      <w:kern w:val="2"/>
      <w:sz w:val="32"/>
      <w:szCs w:val="32"/>
    </w:rPr>
  </w:style>
  <w:style w:type="paragraph" w:styleId="3">
    <w:name w:val="heading 3"/>
    <w:next w:val="a0"/>
    <w:link w:val="3Char"/>
    <w:uiPriority w:val="9"/>
    <w:unhideWhenUsed/>
    <w:qFormat/>
    <w:pPr>
      <w:keepNext/>
      <w:keepLines/>
      <w:numPr>
        <w:ilvl w:val="2"/>
        <w:numId w:val="1"/>
      </w:numPr>
      <w:spacing w:beforeLines="50" w:before="156" w:after="260" w:line="415" w:lineRule="auto"/>
      <w:outlineLvl w:val="2"/>
    </w:pPr>
    <w:rPr>
      <w:rFonts w:asciiTheme="minorHAnsi" w:eastAsiaTheme="minorEastAsia" w:hAnsiTheme="minorHAnsi" w:cstheme="minorBidi"/>
      <w:b/>
      <w:bCs/>
      <w:kern w:val="2"/>
      <w:sz w:val="30"/>
      <w:szCs w:val="32"/>
    </w:rPr>
  </w:style>
  <w:style w:type="paragraph" w:styleId="4">
    <w:name w:val="heading 4"/>
    <w:next w:val="a0"/>
    <w:link w:val="4Char"/>
    <w:uiPriority w:val="9"/>
    <w:unhideWhenUsed/>
    <w:qFormat/>
    <w:pPr>
      <w:numPr>
        <w:ilvl w:val="3"/>
        <w:numId w:val="1"/>
      </w:numPr>
      <w:spacing w:after="260" w:line="377" w:lineRule="auto"/>
      <w:outlineLvl w:val="3"/>
    </w:pPr>
    <w:rPr>
      <w:rFonts w:asciiTheme="minorHAnsi" w:eastAsiaTheme="majorEastAsia" w:hAnsiTheme="minorHAnsi" w:cstheme="majorBidi"/>
      <w:b/>
      <w:bCs/>
      <w:kern w:val="2"/>
      <w:sz w:val="28"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0"/>
    <w:next w:val="a0"/>
    <w:link w:val="7Char"/>
    <w:semiHidden/>
    <w:unhideWhenUsed/>
    <w:qFormat/>
    <w:pPr>
      <w:keepNext/>
      <w:keepLines/>
      <w:spacing w:before="240" w:after="64" w:line="320" w:lineRule="auto"/>
      <w:ind w:left="1296" w:hanging="1296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Char"/>
    <w:semiHidden/>
    <w:unhideWhenUsed/>
    <w:qFormat/>
    <w:pPr>
      <w:keepNext/>
      <w:keepLines/>
      <w:spacing w:before="240" w:after="64" w:line="320" w:lineRule="auto"/>
      <w:ind w:left="1440" w:hanging="144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0"/>
    <w:next w:val="a0"/>
    <w:link w:val="9Char"/>
    <w:semiHidden/>
    <w:unhideWhenUsed/>
    <w:qFormat/>
    <w:pPr>
      <w:keepNext/>
      <w:keepLines/>
      <w:spacing w:before="240" w:after="64" w:line="320" w:lineRule="auto"/>
      <w:ind w:left="1584" w:hanging="1584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qFormat/>
    <w:pPr>
      <w:spacing w:beforeLines="0" w:before="0"/>
      <w:ind w:firstLineChars="200" w:firstLine="420"/>
    </w:pPr>
    <w:rPr>
      <w:szCs w:val="22"/>
    </w:rPr>
  </w:style>
  <w:style w:type="paragraph" w:styleId="a5">
    <w:name w:val="Document Map"/>
    <w:basedOn w:val="a0"/>
    <w:link w:val="Char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Balloon Text"/>
    <w:basedOn w:val="a0"/>
    <w:link w:val="Char0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0"/>
    <w:link w:val="Char1"/>
    <w:uiPriority w:val="99"/>
    <w:unhideWhenUsed/>
    <w:qFormat/>
    <w:pPr>
      <w:tabs>
        <w:tab w:val="center" w:pos="4153"/>
        <w:tab w:val="right" w:pos="8306"/>
      </w:tabs>
      <w:snapToGrid w:val="0"/>
      <w:spacing w:beforeLines="0" w:line="240" w:lineRule="auto"/>
    </w:pPr>
    <w:rPr>
      <w:szCs w:val="18"/>
    </w:rPr>
  </w:style>
  <w:style w:type="paragraph" w:styleId="a8">
    <w:name w:val="header"/>
    <w:basedOn w:val="a0"/>
    <w:link w:val="Char2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Subtitle"/>
    <w:basedOn w:val="a0"/>
    <w:next w:val="a0"/>
    <w:link w:val="Char3"/>
    <w:uiPriority w:val="11"/>
    <w:qFormat/>
    <w:pPr>
      <w:spacing w:beforeLines="0" w:before="0"/>
      <w:jc w:val="center"/>
    </w:pPr>
    <w:rPr>
      <w:b/>
      <w:bCs/>
      <w:kern w:val="28"/>
      <w:sz w:val="44"/>
      <w:szCs w:val="32"/>
    </w:rPr>
  </w:style>
  <w:style w:type="paragraph" w:styleId="HTML">
    <w:name w:val="HTML Preformatted"/>
    <w:basedOn w:val="a0"/>
    <w:link w:val="HTML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styleId="aa">
    <w:name w:val="Normal (Web)"/>
    <w:basedOn w:val="a0"/>
    <w:uiPriority w:val="99"/>
    <w:semiHidden/>
    <w:unhideWhenUsed/>
    <w:qFormat/>
    <w:pPr>
      <w:widowControl/>
      <w:spacing w:beforeLines="0"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styleId="ab">
    <w:name w:val="Title"/>
    <w:basedOn w:val="a0"/>
    <w:next w:val="a0"/>
    <w:link w:val="Char4"/>
    <w:uiPriority w:val="10"/>
    <w:qFormat/>
    <w:pPr>
      <w:spacing w:beforeLines="100" w:before="326" w:afterLines="50" w:after="163"/>
      <w:jc w:val="center"/>
    </w:pPr>
    <w:rPr>
      <w:rFonts w:asciiTheme="majorHAnsi" w:eastAsiaTheme="majorEastAsia" w:hAnsiTheme="majorHAnsi" w:cstheme="majorBidi"/>
      <w:b/>
      <w:bCs/>
      <w:sz w:val="48"/>
      <w:szCs w:val="32"/>
    </w:rPr>
  </w:style>
  <w:style w:type="table" w:styleId="ac">
    <w:name w:val="Table Grid"/>
    <w:basedOn w:val="a2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Strong"/>
    <w:basedOn w:val="a1"/>
    <w:uiPriority w:val="22"/>
    <w:qFormat/>
    <w:rPr>
      <w:b/>
      <w:bCs/>
    </w:rPr>
  </w:style>
  <w:style w:type="character" w:styleId="ae">
    <w:name w:val="Emphasis"/>
    <w:basedOn w:val="a1"/>
    <w:uiPriority w:val="20"/>
    <w:qFormat/>
    <w:rPr>
      <w:i/>
      <w:iCs/>
    </w:rPr>
  </w:style>
  <w:style w:type="character" w:styleId="af">
    <w:name w:val="Hyperlink"/>
    <w:basedOn w:val="a1"/>
    <w:uiPriority w:val="99"/>
    <w:unhideWhenUsed/>
    <w:qFormat/>
    <w:rPr>
      <w:color w:val="0000FF" w:themeColor="hyperlink"/>
      <w:u w:val="single"/>
    </w:rPr>
  </w:style>
  <w:style w:type="character" w:customStyle="1" w:styleId="3Char">
    <w:name w:val="标题 3 Char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0"/>
      <w:szCs w:val="32"/>
    </w:rPr>
  </w:style>
  <w:style w:type="character" w:customStyle="1" w:styleId="4Char">
    <w:name w:val="标题 4 Char"/>
    <w:basedOn w:val="a1"/>
    <w:link w:val="4"/>
    <w:uiPriority w:val="9"/>
    <w:qFormat/>
    <w:rPr>
      <w:rFonts w:asciiTheme="minorHAnsi" w:eastAsiaTheme="majorEastAsia" w:hAnsiTheme="minorHAnsi" w:cstheme="majorBidi"/>
      <w:b/>
      <w:bCs/>
      <w:kern w:val="2"/>
      <w:sz w:val="28"/>
      <w:szCs w:val="28"/>
    </w:rPr>
  </w:style>
  <w:style w:type="character" w:customStyle="1" w:styleId="5Char">
    <w:name w:val="标题 5 Char"/>
    <w:basedOn w:val="a1"/>
    <w:link w:val="5"/>
    <w:uiPriority w:val="9"/>
    <w:qFormat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2Char">
    <w:name w:val="标题 2 Char"/>
    <w:basedOn w:val="a1"/>
    <w:link w:val="2"/>
    <w:uiPriority w:val="9"/>
    <w:qFormat/>
    <w:rPr>
      <w:rFonts w:asciiTheme="minorHAnsi" w:eastAsiaTheme="minorEastAsia" w:hAnsiTheme="minorHAnsi" w:cstheme="majorBidi"/>
      <w:b/>
      <w:bCs/>
      <w:kern w:val="2"/>
      <w:sz w:val="32"/>
      <w:szCs w:val="32"/>
    </w:rPr>
  </w:style>
  <w:style w:type="character" w:customStyle="1" w:styleId="1Char">
    <w:name w:val="标题 1 Char"/>
    <w:basedOn w:val="a1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36"/>
      <w:szCs w:val="36"/>
    </w:rPr>
  </w:style>
  <w:style w:type="paragraph" w:customStyle="1" w:styleId="af0">
    <w:name w:val="图片"/>
    <w:basedOn w:val="a0"/>
    <w:next w:val="a0"/>
    <w:qFormat/>
  </w:style>
  <w:style w:type="paragraph" w:styleId="a">
    <w:name w:val="List Paragraph"/>
    <w:basedOn w:val="a0"/>
    <w:link w:val="Char5"/>
    <w:uiPriority w:val="34"/>
    <w:qFormat/>
    <w:pPr>
      <w:numPr>
        <w:numId w:val="2"/>
      </w:numPr>
      <w:snapToGrid w:val="0"/>
      <w:spacing w:before="163"/>
    </w:pPr>
  </w:style>
  <w:style w:type="character" w:customStyle="1" w:styleId="Char1">
    <w:name w:val="页脚 Char"/>
    <w:basedOn w:val="a1"/>
    <w:link w:val="a7"/>
    <w:uiPriority w:val="99"/>
    <w:qFormat/>
    <w:rPr>
      <w:rFonts w:asciiTheme="minorEastAsia"/>
      <w:szCs w:val="18"/>
    </w:rPr>
  </w:style>
  <w:style w:type="character" w:customStyle="1" w:styleId="Char4">
    <w:name w:val="标题 Char"/>
    <w:basedOn w:val="a1"/>
    <w:link w:val="ab"/>
    <w:uiPriority w:val="10"/>
    <w:qFormat/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6Char">
    <w:name w:val="标题 6 Char"/>
    <w:basedOn w:val="a1"/>
    <w:link w:val="6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Char2">
    <w:name w:val="页眉 Char"/>
    <w:basedOn w:val="a1"/>
    <w:link w:val="a8"/>
    <w:uiPriority w:val="99"/>
    <w:qFormat/>
    <w:rPr>
      <w:rFonts w:asciiTheme="minorEastAsia"/>
      <w:sz w:val="18"/>
      <w:szCs w:val="18"/>
    </w:rPr>
  </w:style>
  <w:style w:type="paragraph" w:customStyle="1" w:styleId="af1">
    <w:name w:val="表格"/>
    <w:basedOn w:val="a0"/>
    <w:next w:val="a0"/>
    <w:qFormat/>
    <w:pPr>
      <w:spacing w:beforeLines="0" w:before="0" w:line="240" w:lineRule="auto"/>
    </w:pPr>
  </w:style>
  <w:style w:type="character" w:customStyle="1" w:styleId="7Char">
    <w:name w:val="标题 7 Char"/>
    <w:basedOn w:val="a1"/>
    <w:link w:val="7"/>
    <w:uiPriority w:val="9"/>
    <w:semiHidden/>
    <w:qFormat/>
    <w:rPr>
      <w:rFonts w:asciiTheme="minorEastAsia"/>
      <w:b/>
      <w:bCs/>
      <w:sz w:val="24"/>
      <w:szCs w:val="24"/>
    </w:rPr>
  </w:style>
  <w:style w:type="character" w:customStyle="1" w:styleId="8Char">
    <w:name w:val="标题 8 Char"/>
    <w:basedOn w:val="a1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1"/>
    <w:link w:val="9"/>
    <w:uiPriority w:val="9"/>
    <w:semiHidden/>
    <w:qFormat/>
    <w:rPr>
      <w:rFonts w:asciiTheme="majorHAnsi" w:eastAsiaTheme="majorEastAsia" w:hAnsiTheme="majorHAnsi" w:cstheme="majorBidi"/>
      <w:sz w:val="24"/>
      <w:szCs w:val="21"/>
    </w:rPr>
  </w:style>
  <w:style w:type="character" w:customStyle="1" w:styleId="Char0">
    <w:name w:val="批注框文本 Char"/>
    <w:basedOn w:val="a1"/>
    <w:link w:val="a6"/>
    <w:uiPriority w:val="99"/>
    <w:semiHidden/>
    <w:qFormat/>
    <w:rPr>
      <w:rFonts w:asciiTheme="minorEastAsia"/>
      <w:sz w:val="18"/>
      <w:szCs w:val="18"/>
    </w:rPr>
  </w:style>
  <w:style w:type="character" w:customStyle="1" w:styleId="Char">
    <w:name w:val="文档结构图 Char"/>
    <w:basedOn w:val="a1"/>
    <w:link w:val="a5"/>
    <w:uiPriority w:val="99"/>
    <w:semiHidden/>
    <w:qFormat/>
    <w:rPr>
      <w:rFonts w:ascii="宋体" w:eastAsia="宋体"/>
      <w:sz w:val="18"/>
      <w:szCs w:val="18"/>
    </w:rPr>
  </w:style>
  <w:style w:type="character" w:customStyle="1" w:styleId="10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5">
    <w:name w:val="列出段落 Char"/>
    <w:link w:val="a"/>
    <w:uiPriority w:val="34"/>
    <w:qFormat/>
    <w:locked/>
    <w:rPr>
      <w:rFonts w:asciiTheme="minorHAnsi" w:eastAsiaTheme="minorEastAsia" w:hAnsiTheme="minorHAnsi" w:cstheme="minorBidi"/>
      <w:kern w:val="2"/>
      <w:sz w:val="24"/>
      <w:szCs w:val="21"/>
    </w:rPr>
  </w:style>
  <w:style w:type="character" w:customStyle="1" w:styleId="Char3">
    <w:name w:val="副标题 Char"/>
    <w:basedOn w:val="a1"/>
    <w:link w:val="a9"/>
    <w:uiPriority w:val="11"/>
    <w:qFormat/>
    <w:rPr>
      <w:b/>
      <w:bCs/>
      <w:kern w:val="28"/>
      <w:sz w:val="44"/>
      <w:szCs w:val="32"/>
    </w:rPr>
  </w:style>
  <w:style w:type="character" w:customStyle="1" w:styleId="HTMLChar">
    <w:name w:val="HTML 预设格式 Char"/>
    <w:basedOn w:val="a1"/>
    <w:link w:val="HTML"/>
    <w:uiPriority w:val="99"/>
    <w:semiHidden/>
    <w:qFormat/>
    <w:rPr>
      <w:rFonts w:ascii="宋体" w:hAnsi="宋体" w:cs="宋体"/>
      <w:sz w:val="24"/>
      <w:szCs w:val="24"/>
    </w:rPr>
  </w:style>
  <w:style w:type="paragraph" w:customStyle="1" w:styleId="1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1"/>
    </w:rPr>
  </w:style>
  <w:style w:type="paragraph" w:customStyle="1" w:styleId="20">
    <w:name w:val="修订2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1"/>
    </w:rPr>
  </w:style>
  <w:style w:type="character" w:customStyle="1" w:styleId="21">
    <w:name w:val="未处理的提及2"/>
    <w:basedOn w:val="a1"/>
    <w:uiPriority w:val="99"/>
    <w:semiHidden/>
    <w:unhideWhenUsed/>
    <w:rsid w:val="00C15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3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53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08005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ervice.smc.esb.agileai.com/" TargetMode="External"/><Relationship Id="rId18" Type="http://schemas.openxmlformats.org/officeDocument/2006/relationships/hyperlink" Target="http://192.168.202.173:7000/SMC/services/ApiResourceLocator?_wadl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http://192.168.202.173:7000/SMC/services/FlinkServiceManage?_wad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://192.168.202.173:7000/SMC/services/ApiAuthenticater?_wad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://192.168.202.173:7000/SMC/services/EaiManage?_wadl" TargetMode="External"/><Relationship Id="rId20" Type="http://schemas.openxmlformats.org/officeDocument/2006/relationships/hyperlink" Target="http://192.168.202.173:7000/SMC/services/AuthManage?_wadl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hyperlink" Target="http://192.168.202.173:7000/SMC/services/Ws8MfRuntimeMonitor?_wadl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://192.168.202.173:7000/SMC/services/SafetyAlgorithmManage?_wadl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service.smc.esb.agileai.com/" TargetMode="External"/><Relationship Id="rId22" Type="http://schemas.openxmlformats.org/officeDocument/2006/relationships/hyperlink" Target="http://192.168.202.173:7000/SMC/services/FileTransManage?_wadl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33258;&#23450;&#20041;%20Office%20&#27169;&#26495;\agileai.dotx" TargetMode="External"/></Relationships>
</file>

<file path=word/theme/theme1.xml><?xml version="1.0" encoding="utf-8"?>
<a:theme xmlns:a="http://schemas.openxmlformats.org/drawingml/2006/main" name="agileai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B7FED5-7961-47E7-8D4B-DD79E7E8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agileai.dotx</Template>
  <TotalTime>1201</TotalTime>
  <Pages>52</Pages>
  <Words>2544</Words>
  <Characters>14507</Characters>
  <Application>Microsoft Office Word</Application>
  <DocSecurity>0</DocSecurity>
  <Lines>120</Lines>
  <Paragraphs>34</Paragraphs>
  <ScaleCrop>false</ScaleCrop>
  <Company/>
  <LinksUpToDate>false</LinksUpToDate>
  <CharactersWithSpaces>17017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xnsn</dc:creator>
  <cp:lastModifiedBy>xb21cn</cp:lastModifiedBy>
  <cp:revision>238</cp:revision>
  <dcterms:created xsi:type="dcterms:W3CDTF">2022-12-28T00:40:00Z</dcterms:created>
  <dcterms:modified xsi:type="dcterms:W3CDTF">2026-06-23T00:41:00Z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092906D2747343F8A5F6A7516BF40347</vt:lpwstr>
  </property>
  <property fmtid="{D5CDD505-2E9C-101B-9397-08002B2CF9AE}" pid="4" name="KSOTemplateDocerSaveRecord">
    <vt:lpwstr>eyJoZGlkIjoiYzgxMmRlNjMxYjcwMzJjM2E4ZTg4YTE3OWU3NDg2NzYiLCJ1c2VySWQiOiIxNDA0NDgxODYwIn0=</vt:lpwstr>
  </property>
</Properties>
</file>